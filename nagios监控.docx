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0577" w:rsidRDefault="00B05A50" w:rsidP="00B05A50">
      <w:pPr>
        <w:pStyle w:val="a4"/>
      </w:pPr>
      <w:r w:rsidRPr="00B05A50">
        <w:rPr>
          <w:rFonts w:hint="eastAsia"/>
        </w:rPr>
        <w:t>企业</w:t>
      </w:r>
      <w:r w:rsidR="00137633">
        <w:rPr>
          <w:rFonts w:hint="eastAsia"/>
        </w:rPr>
        <w:t>监控利器</w:t>
      </w:r>
      <w:r w:rsidRPr="00B05A50">
        <w:rPr>
          <w:rFonts w:hint="eastAsia"/>
        </w:rPr>
        <w:t>Nagios</w:t>
      </w:r>
      <w:r w:rsidRPr="00B05A50">
        <w:rPr>
          <w:rFonts w:hint="eastAsia"/>
        </w:rPr>
        <w:t>实践</w:t>
      </w:r>
    </w:p>
    <w:p w:rsidR="00B05A50" w:rsidRPr="004D1D9B" w:rsidRDefault="00B05A50" w:rsidP="00B70F11">
      <w:pPr>
        <w:pStyle w:val="1"/>
      </w:pPr>
      <w:r>
        <w:rPr>
          <w:rFonts w:hint="eastAsia"/>
        </w:rPr>
        <w:t>监控软件分类</w:t>
      </w:r>
    </w:p>
    <w:p w:rsidR="00B05A50" w:rsidRDefault="00B05A50" w:rsidP="00B05A50">
      <w:r>
        <w:rPr>
          <w:rFonts w:hint="eastAsia"/>
        </w:rPr>
        <w:t>mrtg</w:t>
      </w:r>
      <w:r>
        <w:rPr>
          <w:rFonts w:hint="eastAsia"/>
        </w:rPr>
        <w:t>：老牌的监控系统，网站带宽流量图，历史趋势图，也可以对资源进行监控，现在用的不多</w:t>
      </w:r>
    </w:p>
    <w:p w:rsidR="00B05A50" w:rsidRDefault="00B05A50" w:rsidP="00B05A50">
      <w:r>
        <w:rPr>
          <w:rFonts w:hint="eastAsia"/>
        </w:rPr>
        <w:t>cacti</w:t>
      </w:r>
      <w:r>
        <w:rPr>
          <w:rFonts w:hint="eastAsia"/>
        </w:rPr>
        <w:t>：特色是绘图，历史趋势图，通过插件可以实现报警。故障分析上较差，而且报警机制有待完善。</w:t>
      </w:r>
    </w:p>
    <w:p w:rsidR="00B05A50" w:rsidRDefault="00B05A50" w:rsidP="00B05A50">
      <w:r>
        <w:rPr>
          <w:rFonts w:hint="eastAsia"/>
        </w:rPr>
        <w:t>nagios:</w:t>
      </w:r>
      <w:r>
        <w:rPr>
          <w:rFonts w:hint="eastAsia"/>
        </w:rPr>
        <w:t>特点是专注与报警，也可以配置</w:t>
      </w:r>
      <w:r>
        <w:rPr>
          <w:rFonts w:hint="eastAsia"/>
        </w:rPr>
        <w:t>pnp</w:t>
      </w:r>
      <w:r>
        <w:rPr>
          <w:rFonts w:hint="eastAsia"/>
        </w:rPr>
        <w:t>，</w:t>
      </w:r>
      <w:r>
        <w:rPr>
          <w:rFonts w:hint="eastAsia"/>
        </w:rPr>
        <w:t>cacti</w:t>
      </w:r>
      <w:r>
        <w:rPr>
          <w:rFonts w:hint="eastAsia"/>
        </w:rPr>
        <w:t>，</w:t>
      </w:r>
      <w:r>
        <w:rPr>
          <w:rFonts w:hint="eastAsia"/>
        </w:rPr>
        <w:t>hyperic</w:t>
      </w:r>
      <w:r>
        <w:rPr>
          <w:rFonts w:hint="eastAsia"/>
        </w:rPr>
        <w:t>出图等。特别适合监控大量服务器上面的服务是否正常，通过插件实现页面配置管理。</w:t>
      </w:r>
    </w:p>
    <w:p w:rsidR="00B05A50" w:rsidRDefault="00B05A50" w:rsidP="00B05A50">
      <w:r>
        <w:rPr>
          <w:rFonts w:hint="eastAsia"/>
        </w:rPr>
        <w:t>zabbix</w:t>
      </w:r>
      <w:r>
        <w:rPr>
          <w:rFonts w:hint="eastAsia"/>
        </w:rPr>
        <w:t>：新出的出图报警软件。有页面配置管理，通过</w:t>
      </w:r>
      <w:r>
        <w:rPr>
          <w:rFonts w:hint="eastAsia"/>
        </w:rPr>
        <w:t>php</w:t>
      </w:r>
      <w:r>
        <w:rPr>
          <w:rFonts w:hint="eastAsia"/>
        </w:rPr>
        <w:t>程序绘图。对服务器的资源消耗稍大。</w:t>
      </w:r>
    </w:p>
    <w:p w:rsidR="00B05A50" w:rsidRDefault="00B05A50" w:rsidP="00B05A50">
      <w:r>
        <w:rPr>
          <w:rFonts w:hint="eastAsia"/>
        </w:rPr>
        <w:t>我司目前使用的是</w:t>
      </w:r>
      <w:r>
        <w:rPr>
          <w:rFonts w:hint="eastAsia"/>
        </w:rPr>
        <w:t>nagios</w:t>
      </w:r>
      <w:r>
        <w:rPr>
          <w:rFonts w:hint="eastAsia"/>
        </w:rPr>
        <w:t>监控系统。</w:t>
      </w:r>
    </w:p>
    <w:p w:rsidR="00B05A50" w:rsidRDefault="00B05A50" w:rsidP="00B70F11">
      <w:pPr>
        <w:pStyle w:val="1"/>
      </w:pPr>
      <w:r>
        <w:rPr>
          <w:rFonts w:hint="eastAsia"/>
        </w:rPr>
        <w:t>nagios</w:t>
      </w:r>
      <w:r>
        <w:rPr>
          <w:rFonts w:hint="eastAsia"/>
        </w:rPr>
        <w:t>监控工具</w:t>
      </w:r>
    </w:p>
    <w:p w:rsidR="00B05A50" w:rsidRDefault="00B05A50" w:rsidP="00B70F11">
      <w:pPr>
        <w:pStyle w:val="2"/>
      </w:pPr>
      <w:r>
        <w:rPr>
          <w:rFonts w:hint="eastAsia"/>
        </w:rPr>
        <w:t>主机或服务状态监控</w:t>
      </w:r>
    </w:p>
    <w:p w:rsidR="00B05A50" w:rsidRDefault="00B05A50" w:rsidP="00B05A50">
      <w:r>
        <w:rPr>
          <w:rFonts w:hint="eastAsia"/>
        </w:rPr>
        <w:t>nagios</w:t>
      </w:r>
      <w:r>
        <w:rPr>
          <w:rFonts w:hint="eastAsia"/>
        </w:rPr>
        <w:t>是一款开源的监控软件，从它可以监控的设备类型上来看，主要包含网络设备，服务器设备。常见的网络设备如：路由器、交换机、防火墙、</w:t>
      </w:r>
      <w:r>
        <w:rPr>
          <w:rFonts w:hint="eastAsia"/>
        </w:rPr>
        <w:t>F5</w:t>
      </w:r>
      <w:r>
        <w:rPr>
          <w:rFonts w:hint="eastAsia"/>
        </w:rPr>
        <w:t>、打印机等，常见的服务器设备主要分为：</w:t>
      </w:r>
      <w:r>
        <w:rPr>
          <w:rFonts w:hint="eastAsia"/>
        </w:rPr>
        <w:t>UNIX</w:t>
      </w:r>
      <w:r>
        <w:rPr>
          <w:rFonts w:hint="eastAsia"/>
        </w:rPr>
        <w:t>类、</w:t>
      </w:r>
      <w:r>
        <w:rPr>
          <w:rFonts w:hint="eastAsia"/>
        </w:rPr>
        <w:t>Linux</w:t>
      </w:r>
      <w:r>
        <w:rPr>
          <w:rFonts w:hint="eastAsia"/>
        </w:rPr>
        <w:t>类以及</w:t>
      </w:r>
      <w:r>
        <w:rPr>
          <w:rFonts w:hint="eastAsia"/>
        </w:rPr>
        <w:t>Windows</w:t>
      </w:r>
      <w:r>
        <w:rPr>
          <w:rFonts w:hint="eastAsia"/>
        </w:rPr>
        <w:t>类。按我的理解凡是支持</w:t>
      </w:r>
      <w:r>
        <w:rPr>
          <w:rFonts w:hint="eastAsia"/>
        </w:rPr>
        <w:t>snmp</w:t>
      </w:r>
      <w:r>
        <w:rPr>
          <w:rFonts w:hint="eastAsia"/>
        </w:rPr>
        <w:t>协议的设备，包含</w:t>
      </w:r>
      <w:r>
        <w:rPr>
          <w:rFonts w:hint="eastAsia"/>
        </w:rPr>
        <w:t>PC</w:t>
      </w:r>
      <w:r>
        <w:rPr>
          <w:rFonts w:hint="eastAsia"/>
        </w:rPr>
        <w:t>都可以通过</w:t>
      </w:r>
      <w:r>
        <w:rPr>
          <w:rFonts w:hint="eastAsia"/>
        </w:rPr>
        <w:t>nagios</w:t>
      </w:r>
      <w:r>
        <w:rPr>
          <w:rFonts w:hint="eastAsia"/>
        </w:rPr>
        <w:t>进行监控。当然，</w:t>
      </w:r>
      <w:r>
        <w:rPr>
          <w:rFonts w:hint="eastAsia"/>
        </w:rPr>
        <w:t>nagios</w:t>
      </w:r>
      <w:r>
        <w:rPr>
          <w:rFonts w:hint="eastAsia"/>
        </w:rPr>
        <w:t>实现对主机资源及服务的监控并非全依靠</w:t>
      </w:r>
      <w:r>
        <w:rPr>
          <w:rFonts w:hint="eastAsia"/>
        </w:rPr>
        <w:t>snmp</w:t>
      </w:r>
      <w:r>
        <w:rPr>
          <w:rFonts w:hint="eastAsia"/>
        </w:rPr>
        <w:t>协议，它最为主要的监控手段是通过</w:t>
      </w:r>
      <w:r>
        <w:rPr>
          <w:rFonts w:hint="eastAsia"/>
        </w:rPr>
        <w:t>nrpe</w:t>
      </w:r>
      <w:r>
        <w:rPr>
          <w:rFonts w:hint="eastAsia"/>
        </w:rPr>
        <w:t>组件来实现。</w:t>
      </w:r>
    </w:p>
    <w:p w:rsidR="00B05A50" w:rsidRDefault="00B05A50" w:rsidP="00B05A50"/>
    <w:p w:rsidR="00B05A50" w:rsidRDefault="00B05A50" w:rsidP="00065B66">
      <w:pPr>
        <w:pStyle w:val="2"/>
      </w:pPr>
      <w:r>
        <w:rPr>
          <w:rFonts w:hint="eastAsia"/>
        </w:rPr>
        <w:t>监控告警通知</w:t>
      </w:r>
    </w:p>
    <w:p w:rsidR="00B05A50" w:rsidRDefault="00B05A50" w:rsidP="00B05A50">
      <w:r>
        <w:rPr>
          <w:rFonts w:hint="eastAsia"/>
        </w:rPr>
        <w:t>nagios</w:t>
      </w:r>
      <w:r>
        <w:rPr>
          <w:rFonts w:hint="eastAsia"/>
        </w:rPr>
        <w:t>对在网络中发现的问题会及时产生告警信息并通过事先定义好的方式，如邮件、短信、微信等方式通知相关人员。随着网络运维工作更加自动化，还可以通过</w:t>
      </w:r>
      <w:r>
        <w:rPr>
          <w:rFonts w:hint="eastAsia"/>
        </w:rPr>
        <w:t>nagios</w:t>
      </w:r>
      <w:r>
        <w:rPr>
          <w:rFonts w:hint="eastAsia"/>
        </w:rPr>
        <w:t>支持的相应</w:t>
      </w:r>
      <w:r>
        <w:rPr>
          <w:rFonts w:hint="eastAsia"/>
        </w:rPr>
        <w:t>API</w:t>
      </w:r>
      <w:r>
        <w:rPr>
          <w:rFonts w:hint="eastAsia"/>
        </w:rPr>
        <w:t>接口，开发相应的程序，实现其自动或人干预去对监控发现的问题进行自动化的处理。</w:t>
      </w:r>
    </w:p>
    <w:p w:rsidR="00B05A50" w:rsidRDefault="00B05A50" w:rsidP="00B05A50"/>
    <w:p w:rsidR="00B05A50" w:rsidRDefault="00B05A50" w:rsidP="00065B66">
      <w:pPr>
        <w:pStyle w:val="2"/>
      </w:pPr>
      <w:r>
        <w:rPr>
          <w:rFonts w:hint="eastAsia"/>
        </w:rPr>
        <w:lastRenderedPageBreak/>
        <w:t>监控信息可视化</w:t>
      </w:r>
    </w:p>
    <w:p w:rsidR="00B05A50" w:rsidRDefault="00B05A50" w:rsidP="00B05A50">
      <w:r>
        <w:rPr>
          <w:rFonts w:hint="eastAsia"/>
        </w:rPr>
        <w:t>nagios</w:t>
      </w:r>
      <w:r>
        <w:rPr>
          <w:rFonts w:hint="eastAsia"/>
        </w:rPr>
        <w:t>结合</w:t>
      </w:r>
      <w:r>
        <w:rPr>
          <w:rFonts w:hint="eastAsia"/>
        </w:rPr>
        <w:t>web</w:t>
      </w:r>
      <w:r>
        <w:rPr>
          <w:rFonts w:hint="eastAsia"/>
        </w:rPr>
        <w:t>服务器，可以将整个网络所监控的所有信息以</w:t>
      </w:r>
      <w:r>
        <w:rPr>
          <w:rFonts w:hint="eastAsia"/>
        </w:rPr>
        <w:t>web</w:t>
      </w:r>
      <w:r>
        <w:rPr>
          <w:rFonts w:hint="eastAsia"/>
        </w:rPr>
        <w:t>页面的形式展现出来，还可以结合外部软件实现监控数据可视化，以图表的形式展示在</w:t>
      </w:r>
      <w:r>
        <w:rPr>
          <w:rFonts w:hint="eastAsia"/>
        </w:rPr>
        <w:t>web</w:t>
      </w:r>
      <w:r>
        <w:rPr>
          <w:rFonts w:hint="eastAsia"/>
        </w:rPr>
        <w:t>页面中，本文将介绍</w:t>
      </w:r>
      <w:r>
        <w:rPr>
          <w:rFonts w:hint="eastAsia"/>
        </w:rPr>
        <w:t>nagios</w:t>
      </w:r>
      <w:r>
        <w:rPr>
          <w:rFonts w:hint="eastAsia"/>
        </w:rPr>
        <w:t>常用的画图软件包</w:t>
      </w:r>
      <w:r>
        <w:rPr>
          <w:rFonts w:hint="eastAsia"/>
        </w:rPr>
        <w:t>pnp</w:t>
      </w:r>
      <w:r>
        <w:rPr>
          <w:rFonts w:hint="eastAsia"/>
        </w:rPr>
        <w:t>，现在叫</w:t>
      </w:r>
      <w:r>
        <w:rPr>
          <w:rFonts w:hint="eastAsia"/>
        </w:rPr>
        <w:t>pnp4nagios</w:t>
      </w:r>
      <w:r>
        <w:rPr>
          <w:rFonts w:hint="eastAsia"/>
        </w:rPr>
        <w:t>。</w:t>
      </w:r>
    </w:p>
    <w:p w:rsidR="00B05A50" w:rsidRDefault="00B05A50" w:rsidP="00B05A50"/>
    <w:p w:rsidR="00B05A50" w:rsidRDefault="00B05A50" w:rsidP="00065B66">
      <w:pPr>
        <w:pStyle w:val="2"/>
      </w:pPr>
      <w:r>
        <w:rPr>
          <w:rFonts w:hint="eastAsia"/>
        </w:rPr>
        <w:t>监控数据存储</w:t>
      </w:r>
    </w:p>
    <w:p w:rsidR="00B05A50" w:rsidRDefault="00B05A50" w:rsidP="00B05A50">
      <w:r>
        <w:rPr>
          <w:rFonts w:hint="eastAsia"/>
        </w:rPr>
        <w:t>nagios</w:t>
      </w:r>
      <w:r>
        <w:rPr>
          <w:rFonts w:hint="eastAsia"/>
        </w:rPr>
        <w:t>监控到的数据会存储下来，可以直接以文件的形式存储也可以通过</w:t>
      </w:r>
      <w:r>
        <w:rPr>
          <w:rFonts w:hint="eastAsia"/>
        </w:rPr>
        <w:t>NDOUtils</w:t>
      </w:r>
      <w:r>
        <w:rPr>
          <w:rFonts w:hint="eastAsia"/>
        </w:rPr>
        <w:t>组件存储到如</w:t>
      </w:r>
      <w:r>
        <w:rPr>
          <w:rFonts w:hint="eastAsia"/>
        </w:rPr>
        <w:t>mysql</w:t>
      </w:r>
      <w:r>
        <w:rPr>
          <w:rFonts w:hint="eastAsia"/>
        </w:rPr>
        <w:t>类的数据库中，从而可以很好支持监控历史数据的查询。</w:t>
      </w:r>
    </w:p>
    <w:p w:rsidR="00B05A50" w:rsidRDefault="00B05A50" w:rsidP="00B05A50">
      <w:pPr>
        <w:pStyle w:val="2"/>
      </w:pPr>
      <w:r>
        <w:rPr>
          <w:rFonts w:hint="eastAsia"/>
        </w:rPr>
        <w:t>nagios</w:t>
      </w:r>
      <w:r>
        <w:rPr>
          <w:rFonts w:hint="eastAsia"/>
        </w:rPr>
        <w:t>系统组成</w:t>
      </w:r>
    </w:p>
    <w:p w:rsidR="00B05A50" w:rsidRDefault="00B05A50" w:rsidP="00B05A50">
      <w:r>
        <w:rPr>
          <w:rFonts w:hint="eastAsia"/>
        </w:rPr>
        <w:t>nagios</w:t>
      </w:r>
      <w:r>
        <w:rPr>
          <w:rFonts w:hint="eastAsia"/>
        </w:rPr>
        <w:t>系统主要包含</w:t>
      </w:r>
      <w:r>
        <w:rPr>
          <w:rFonts w:hint="eastAsia"/>
        </w:rPr>
        <w:t>nagios daemon</w:t>
      </w:r>
      <w:r>
        <w:rPr>
          <w:rFonts w:hint="eastAsia"/>
        </w:rPr>
        <w:t>、</w:t>
      </w:r>
      <w:r>
        <w:rPr>
          <w:rFonts w:hint="eastAsia"/>
        </w:rPr>
        <w:t>nagios plugin</w:t>
      </w:r>
      <w:r>
        <w:rPr>
          <w:rFonts w:hint="eastAsia"/>
        </w:rPr>
        <w:t>、</w:t>
      </w:r>
      <w:r>
        <w:rPr>
          <w:rFonts w:hint="eastAsia"/>
        </w:rPr>
        <w:t>nrpe</w:t>
      </w:r>
      <w:r>
        <w:rPr>
          <w:rFonts w:hint="eastAsia"/>
        </w:rPr>
        <w:t>、</w:t>
      </w:r>
      <w:r>
        <w:rPr>
          <w:rFonts w:hint="eastAsia"/>
        </w:rPr>
        <w:t>web</w:t>
      </w:r>
      <w:r>
        <w:rPr>
          <w:rFonts w:hint="eastAsia"/>
        </w:rPr>
        <w:t>三个组件，它还包含</w:t>
      </w:r>
      <w:r>
        <w:rPr>
          <w:rFonts w:hint="eastAsia"/>
        </w:rPr>
        <w:t>NDOUtils</w:t>
      </w:r>
      <w:r>
        <w:rPr>
          <w:rFonts w:hint="eastAsia"/>
        </w:rPr>
        <w:t>、</w:t>
      </w:r>
      <w:r>
        <w:rPr>
          <w:rFonts w:hint="eastAsia"/>
        </w:rPr>
        <w:t>NSCA</w:t>
      </w:r>
      <w:r>
        <w:rPr>
          <w:rFonts w:hint="eastAsia"/>
        </w:rPr>
        <w:t>、</w:t>
      </w:r>
      <w:r>
        <w:rPr>
          <w:rFonts w:hint="eastAsia"/>
        </w:rPr>
        <w:t>NSClinet++</w:t>
      </w:r>
      <w:r>
        <w:rPr>
          <w:rFonts w:hint="eastAsia"/>
        </w:rPr>
        <w:t>组件，它们共同组成一个完整的</w:t>
      </w:r>
      <w:r>
        <w:rPr>
          <w:rFonts w:hint="eastAsia"/>
        </w:rPr>
        <w:t>nagios</w:t>
      </w:r>
      <w:r>
        <w:rPr>
          <w:rFonts w:hint="eastAsia"/>
        </w:rPr>
        <w:t>，组成逻辑图如下所示：</w:t>
      </w:r>
    </w:p>
    <w:p w:rsidR="00B05A50" w:rsidRDefault="00B05A50" w:rsidP="00B05A50">
      <w:r>
        <w:rPr>
          <w:noProof/>
        </w:rPr>
        <w:lastRenderedPageBreak/>
        <w:drawing>
          <wp:inline distT="0" distB="0" distL="0" distR="0" wp14:anchorId="14A256CD" wp14:editId="32E8C35A">
            <wp:extent cx="5524500" cy="4143375"/>
            <wp:effectExtent l="0" t="0" r="0" b="9525"/>
            <wp:docPr id="90" name="图片 90" descr="http://i2.51cto.com/images/blog/201811/02/d198874b5c9241af45ed9cc171116349.jp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51cto.com/images/blog/201811/02/d198874b5c9241af45ed9cc171116349.jpg?x-oss-process=image/watermark,size_16,text_QDUxQ1RP5Y2a5a6i,color_FFFFFF,t_100,g_se,x_10,y_10,shadow_90,type_ZmFuZ3poZW5naGVpdG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24500" cy="4143375"/>
                    </a:xfrm>
                    <a:prstGeom prst="rect">
                      <a:avLst/>
                    </a:prstGeom>
                    <a:noFill/>
                    <a:ln>
                      <a:noFill/>
                    </a:ln>
                  </pic:spPr>
                </pic:pic>
              </a:graphicData>
            </a:graphic>
          </wp:inline>
        </w:drawing>
      </w:r>
    </w:p>
    <w:p w:rsidR="00B05A50" w:rsidRDefault="00B05A50" w:rsidP="00B05A50"/>
    <w:p w:rsidR="00B05A50" w:rsidRDefault="00B05A50" w:rsidP="00B05A50">
      <w:pPr>
        <w:pStyle w:val="3"/>
      </w:pPr>
      <w:r>
        <w:t>Nagios Daemon</w:t>
      </w:r>
    </w:p>
    <w:p w:rsidR="00B05A50" w:rsidRDefault="00B05A50" w:rsidP="00B05A50">
      <w:r>
        <w:rPr>
          <w:rFonts w:hint="eastAsia"/>
        </w:rPr>
        <w:t>nagios</w:t>
      </w:r>
      <w:r>
        <w:rPr>
          <w:rFonts w:hint="eastAsia"/>
        </w:rPr>
        <w:t>系统的核心组件，它负责组织与管理各组件，将它们协调起来共同完成监控任务，并完成监控信息的组织与展示。</w:t>
      </w:r>
    </w:p>
    <w:p w:rsidR="00B05A50" w:rsidRDefault="00B05A50" w:rsidP="00B05A50"/>
    <w:p w:rsidR="00B05A50" w:rsidRDefault="00B05A50" w:rsidP="00B05A50">
      <w:pPr>
        <w:pStyle w:val="3"/>
      </w:pPr>
      <w:r>
        <w:t>Nagios Plugins</w:t>
      </w:r>
    </w:p>
    <w:p w:rsidR="00B05A50" w:rsidRDefault="00B05A50" w:rsidP="00B05A50">
      <w:r>
        <w:rPr>
          <w:rFonts w:hint="eastAsia"/>
        </w:rPr>
        <w:t>nagios plugins</w:t>
      </w:r>
      <w:r>
        <w:rPr>
          <w:rFonts w:hint="eastAsia"/>
        </w:rPr>
        <w:t>主要就是</w:t>
      </w:r>
      <w:r>
        <w:rPr>
          <w:rFonts w:hint="eastAsia"/>
        </w:rPr>
        <w:t>nagios</w:t>
      </w:r>
      <w:r>
        <w:rPr>
          <w:rFonts w:hint="eastAsia"/>
        </w:rPr>
        <w:t>核心组件自带以及用户自开发的一些插件，它们是实现各项监控的具体小程序，由它们将采集到相应的数据以后，回送给</w:t>
      </w:r>
      <w:r>
        <w:rPr>
          <w:rFonts w:hint="eastAsia"/>
        </w:rPr>
        <w:t>nagios</w:t>
      </w:r>
      <w:r>
        <w:rPr>
          <w:rFonts w:hint="eastAsia"/>
        </w:rPr>
        <w:t>服务器。</w:t>
      </w:r>
    </w:p>
    <w:p w:rsidR="00B05A50" w:rsidRDefault="00B05A50" w:rsidP="00B05A50"/>
    <w:p w:rsidR="00B05A50" w:rsidRDefault="00B05A50" w:rsidP="00B05A50">
      <w:pPr>
        <w:pStyle w:val="3"/>
      </w:pPr>
      <w:r>
        <w:t>NRPE</w:t>
      </w:r>
    </w:p>
    <w:p w:rsidR="00B05A50" w:rsidRDefault="00B05A50" w:rsidP="00B05A50">
      <w:r>
        <w:rPr>
          <w:rFonts w:hint="eastAsia"/>
        </w:rPr>
        <w:t>nagios</w:t>
      </w:r>
      <w:r>
        <w:rPr>
          <w:rFonts w:hint="eastAsia"/>
        </w:rPr>
        <w:t>系统要想取得被监控主机的存活状态、</w:t>
      </w:r>
      <w:r>
        <w:rPr>
          <w:rFonts w:hint="eastAsia"/>
        </w:rPr>
        <w:t>http</w:t>
      </w:r>
      <w:r>
        <w:rPr>
          <w:rFonts w:hint="eastAsia"/>
        </w:rPr>
        <w:t>、</w:t>
      </w:r>
      <w:r>
        <w:rPr>
          <w:rFonts w:hint="eastAsia"/>
        </w:rPr>
        <w:t>ftp</w:t>
      </w:r>
      <w:r>
        <w:rPr>
          <w:rFonts w:hint="eastAsia"/>
        </w:rPr>
        <w:t>、</w:t>
      </w:r>
      <w:r>
        <w:rPr>
          <w:rFonts w:hint="eastAsia"/>
        </w:rPr>
        <w:t>ssh</w:t>
      </w:r>
      <w:r>
        <w:rPr>
          <w:rFonts w:hint="eastAsia"/>
        </w:rPr>
        <w:t>服务是否可用，可以通过程序探测的出来，但如果要想取得被监控端上如磁盘容量，</w:t>
      </w:r>
      <w:r>
        <w:rPr>
          <w:rFonts w:hint="eastAsia"/>
        </w:rPr>
        <w:t>cpu</w:t>
      </w:r>
      <w:r>
        <w:rPr>
          <w:rFonts w:hint="eastAsia"/>
        </w:rPr>
        <w:t>负</w:t>
      </w:r>
      <w:r>
        <w:rPr>
          <w:rFonts w:hint="eastAsia"/>
        </w:rPr>
        <w:lastRenderedPageBreak/>
        <w:t>载这类本地信息时，如果没有相应的权限就不行，所以就产生了代理程序，事先在被监控机上安装代理程序</w:t>
      </w:r>
      <w:r>
        <w:rPr>
          <w:rFonts w:hint="eastAsia"/>
        </w:rPr>
        <w:t>(Linux</w:t>
      </w:r>
      <w:r>
        <w:rPr>
          <w:rFonts w:hint="eastAsia"/>
        </w:rPr>
        <w:t>系统是</w:t>
      </w:r>
      <w:r>
        <w:rPr>
          <w:rFonts w:hint="eastAsia"/>
        </w:rPr>
        <w:t>nrpe</w:t>
      </w:r>
      <w:r>
        <w:rPr>
          <w:rFonts w:hint="eastAsia"/>
        </w:rPr>
        <w:t>软件</w:t>
      </w:r>
      <w:r>
        <w:rPr>
          <w:rFonts w:hint="eastAsia"/>
        </w:rPr>
        <w:t>)</w:t>
      </w:r>
      <w:r>
        <w:rPr>
          <w:rFonts w:hint="eastAsia"/>
        </w:rPr>
        <w:t>，然后通过它们来获取监控数据，再回送给</w:t>
      </w:r>
      <w:r>
        <w:rPr>
          <w:rFonts w:hint="eastAsia"/>
        </w:rPr>
        <w:t>nagios</w:t>
      </w:r>
      <w:r>
        <w:rPr>
          <w:rFonts w:hint="eastAsia"/>
        </w:rPr>
        <w:t>服务器。当</w:t>
      </w:r>
      <w:r>
        <w:rPr>
          <w:rFonts w:hint="eastAsia"/>
        </w:rPr>
        <w:t>nrpe</w:t>
      </w:r>
      <w:r>
        <w:rPr>
          <w:rFonts w:hint="eastAsia"/>
        </w:rPr>
        <w:t>启动以后，它会开启</w:t>
      </w:r>
      <w:r>
        <w:rPr>
          <w:rFonts w:hint="eastAsia"/>
        </w:rPr>
        <w:t>5666</w:t>
      </w:r>
      <w:r>
        <w:rPr>
          <w:rFonts w:hint="eastAsia"/>
        </w:rPr>
        <w:t>端口。</w:t>
      </w:r>
      <w:r>
        <w:rPr>
          <w:rFonts w:hint="eastAsia"/>
        </w:rPr>
        <w:t>nrpe</w:t>
      </w:r>
      <w:r>
        <w:rPr>
          <w:rFonts w:hint="eastAsia"/>
        </w:rPr>
        <w:t>的工程原理如下图所示：</w:t>
      </w:r>
    </w:p>
    <w:p w:rsidR="00B05A50" w:rsidRDefault="00B05A50" w:rsidP="00B05A50">
      <w:r>
        <w:rPr>
          <w:noProof/>
        </w:rPr>
        <w:drawing>
          <wp:inline distT="0" distB="0" distL="0" distR="0" wp14:anchorId="6B6EAE00" wp14:editId="10163588">
            <wp:extent cx="4600575" cy="1381125"/>
            <wp:effectExtent l="0" t="0" r="9525" b="9525"/>
            <wp:docPr id="91" name="图片 91" descr="http://i2.51cto.com/images/blog/201811/02/5fa6c3ca71802b40f9b8a93e6463bd76.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2.51cto.com/images/blog/201811/02/5fa6c3ca71802b40f9b8a93e6463bd76.png?x-oss-process=image/watermark,size_16,text_QDUxQ1RP5Y2a5a6i,color_FFFFFF,t_100,g_se,x_10,y_10,shadow_90,type_ZmFuZ3poZW5naGVpdG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1381125"/>
                    </a:xfrm>
                    <a:prstGeom prst="rect">
                      <a:avLst/>
                    </a:prstGeom>
                    <a:noFill/>
                    <a:ln>
                      <a:noFill/>
                    </a:ln>
                  </pic:spPr>
                </pic:pic>
              </a:graphicData>
            </a:graphic>
          </wp:inline>
        </w:drawing>
      </w:r>
    </w:p>
    <w:p w:rsidR="00B05A50" w:rsidRDefault="00B05A50" w:rsidP="00B05A50">
      <w:r>
        <w:rPr>
          <w:rFonts w:hint="eastAsia"/>
        </w:rPr>
        <w:t xml:space="preserve">NRPE </w:t>
      </w:r>
      <w:r>
        <w:rPr>
          <w:rFonts w:hint="eastAsia"/>
        </w:rPr>
        <w:t>总共由两部分组成：</w:t>
      </w:r>
    </w:p>
    <w:p w:rsidR="00B05A50" w:rsidRDefault="00B05A50" w:rsidP="00B05A50">
      <w:r>
        <w:rPr>
          <w:rFonts w:hint="eastAsia"/>
        </w:rPr>
        <w:t>check_nrpe</w:t>
      </w:r>
      <w:r>
        <w:rPr>
          <w:rFonts w:hint="eastAsia"/>
        </w:rPr>
        <w:t>：位于</w:t>
      </w:r>
      <w:r>
        <w:rPr>
          <w:rFonts w:hint="eastAsia"/>
        </w:rPr>
        <w:t>nagios server</w:t>
      </w:r>
      <w:r>
        <w:rPr>
          <w:rFonts w:hint="eastAsia"/>
        </w:rPr>
        <w:t>上。</w:t>
      </w:r>
    </w:p>
    <w:p w:rsidR="00B05A50" w:rsidRDefault="00B05A50" w:rsidP="00B05A50">
      <w:r>
        <w:rPr>
          <w:rFonts w:hint="eastAsia"/>
        </w:rPr>
        <w:t>NRPE daemon</w:t>
      </w:r>
      <w:r>
        <w:rPr>
          <w:rFonts w:hint="eastAsia"/>
        </w:rPr>
        <w:t>：位于被监控的</w:t>
      </w:r>
      <w:r>
        <w:rPr>
          <w:rFonts w:hint="eastAsia"/>
        </w:rPr>
        <w:t>Linux</w:t>
      </w:r>
      <w:r>
        <w:rPr>
          <w:rFonts w:hint="eastAsia"/>
        </w:rPr>
        <w:t>主机上。</w:t>
      </w:r>
    </w:p>
    <w:p w:rsidR="00B05A50" w:rsidRDefault="00B05A50" w:rsidP="00B05A50">
      <w:r>
        <w:rPr>
          <w:rFonts w:hint="eastAsia"/>
        </w:rPr>
        <w:t>当</w:t>
      </w:r>
      <w:r>
        <w:rPr>
          <w:rFonts w:hint="eastAsia"/>
        </w:rPr>
        <w:t xml:space="preserve">Nagios </w:t>
      </w:r>
      <w:r>
        <w:rPr>
          <w:rFonts w:hint="eastAsia"/>
        </w:rPr>
        <w:t>需要监控某个远程</w:t>
      </w:r>
      <w:r>
        <w:rPr>
          <w:rFonts w:hint="eastAsia"/>
        </w:rPr>
        <w:t xml:space="preserve">Linux </w:t>
      </w:r>
      <w:r>
        <w:rPr>
          <w:rFonts w:hint="eastAsia"/>
        </w:rPr>
        <w:t>主机时：</w:t>
      </w:r>
    </w:p>
    <w:p w:rsidR="00B05A50" w:rsidRDefault="00B05A50" w:rsidP="00B05A50">
      <w:r>
        <w:rPr>
          <w:rFonts w:hint="eastAsia"/>
        </w:rPr>
        <w:t xml:space="preserve">nagios </w:t>
      </w:r>
      <w:r>
        <w:rPr>
          <w:rFonts w:hint="eastAsia"/>
        </w:rPr>
        <w:t>会运行</w:t>
      </w:r>
      <w:r>
        <w:rPr>
          <w:rFonts w:hint="eastAsia"/>
        </w:rPr>
        <w:t xml:space="preserve">check_nrpe </w:t>
      </w:r>
      <w:r>
        <w:rPr>
          <w:rFonts w:hint="eastAsia"/>
        </w:rPr>
        <w:t>这个插件，告诉它要检查什么</w:t>
      </w:r>
    </w:p>
    <w:p w:rsidR="00B05A50" w:rsidRDefault="00B05A50" w:rsidP="00B05A50">
      <w:r>
        <w:rPr>
          <w:rFonts w:hint="eastAsia"/>
        </w:rPr>
        <w:t xml:space="preserve">check_nrpe </w:t>
      </w:r>
      <w:r>
        <w:rPr>
          <w:rFonts w:hint="eastAsia"/>
        </w:rPr>
        <w:t>插件会连接到远程的</w:t>
      </w:r>
      <w:r>
        <w:rPr>
          <w:rFonts w:hint="eastAsia"/>
        </w:rPr>
        <w:t>NRPE daemon</w:t>
      </w:r>
      <w:r>
        <w:rPr>
          <w:rFonts w:hint="eastAsia"/>
        </w:rPr>
        <w:t>，所用的方式是</w:t>
      </w:r>
      <w:r>
        <w:rPr>
          <w:rFonts w:hint="eastAsia"/>
        </w:rPr>
        <w:t>SSL</w:t>
      </w:r>
      <w:r>
        <w:rPr>
          <w:rFonts w:hint="eastAsia"/>
        </w:rPr>
        <w:t>；</w:t>
      </w:r>
      <w:r>
        <w:rPr>
          <w:rFonts w:hint="eastAsia"/>
        </w:rPr>
        <w:t xml:space="preserve"> NRPE daemon </w:t>
      </w:r>
      <w:r>
        <w:rPr>
          <w:rFonts w:hint="eastAsia"/>
        </w:rPr>
        <w:t>会运行相应的</w:t>
      </w:r>
      <w:r>
        <w:rPr>
          <w:rFonts w:hint="eastAsia"/>
        </w:rPr>
        <w:t xml:space="preserve">nagios </w:t>
      </w:r>
      <w:r>
        <w:rPr>
          <w:rFonts w:hint="eastAsia"/>
        </w:rPr>
        <w:t>插件来执行检查；</w:t>
      </w:r>
    </w:p>
    <w:p w:rsidR="00B05A50" w:rsidRDefault="00B05A50" w:rsidP="00B05A50">
      <w:r>
        <w:rPr>
          <w:rFonts w:hint="eastAsia"/>
        </w:rPr>
        <w:t xml:space="preserve">NRPE daemon </w:t>
      </w:r>
      <w:r>
        <w:rPr>
          <w:rFonts w:hint="eastAsia"/>
        </w:rPr>
        <w:t>将检查的结果返回给</w:t>
      </w:r>
      <w:r>
        <w:rPr>
          <w:rFonts w:hint="eastAsia"/>
        </w:rPr>
        <w:t xml:space="preserve">check_nrpe </w:t>
      </w:r>
      <w:r>
        <w:rPr>
          <w:rFonts w:hint="eastAsia"/>
        </w:rPr>
        <w:t>插件，插件将其递交给</w:t>
      </w:r>
      <w:r>
        <w:rPr>
          <w:rFonts w:hint="eastAsia"/>
        </w:rPr>
        <w:t>nagios</w:t>
      </w:r>
      <w:r>
        <w:rPr>
          <w:rFonts w:hint="eastAsia"/>
        </w:rPr>
        <w:t>做处理。</w:t>
      </w:r>
    </w:p>
    <w:p w:rsidR="00B05A50" w:rsidRDefault="00B05A50" w:rsidP="00B05A50"/>
    <w:p w:rsidR="00B05A50" w:rsidRDefault="00B05A50" w:rsidP="00B05A50">
      <w:pPr>
        <w:pStyle w:val="3"/>
      </w:pPr>
      <w:r>
        <w:t>NSClinet++</w:t>
      </w:r>
    </w:p>
    <w:p w:rsidR="00B05A50" w:rsidRDefault="00B05A50" w:rsidP="00B05A50">
      <w:r>
        <w:rPr>
          <w:rFonts w:hint="eastAsia"/>
        </w:rPr>
        <w:t>NSClient++</w:t>
      </w:r>
      <w:r>
        <w:rPr>
          <w:rFonts w:hint="eastAsia"/>
        </w:rPr>
        <w:t>这一组件是安装在</w:t>
      </w:r>
      <w:r>
        <w:rPr>
          <w:rFonts w:hint="eastAsia"/>
        </w:rPr>
        <w:t>windows</w:t>
      </w:r>
      <w:r>
        <w:rPr>
          <w:rFonts w:hint="eastAsia"/>
        </w:rPr>
        <w:t>主机上，相当于</w:t>
      </w:r>
      <w:r>
        <w:rPr>
          <w:rFonts w:hint="eastAsia"/>
        </w:rPr>
        <w:t>nagios server</w:t>
      </w:r>
      <w:r>
        <w:rPr>
          <w:rFonts w:hint="eastAsia"/>
        </w:rPr>
        <w:t>在</w:t>
      </w:r>
      <w:r>
        <w:rPr>
          <w:rFonts w:hint="eastAsia"/>
        </w:rPr>
        <w:t>windows</w:t>
      </w:r>
      <w:r>
        <w:rPr>
          <w:rFonts w:hint="eastAsia"/>
        </w:rPr>
        <w:t>端的代理程序。</w:t>
      </w:r>
    </w:p>
    <w:p w:rsidR="00B05A50" w:rsidRDefault="00B05A50" w:rsidP="00B05A50"/>
    <w:p w:rsidR="00B05A50" w:rsidRDefault="00B05A50" w:rsidP="00B05A50">
      <w:pPr>
        <w:pStyle w:val="3"/>
      </w:pPr>
      <w:r>
        <w:t>NSCA</w:t>
      </w:r>
    </w:p>
    <w:p w:rsidR="00B05A50" w:rsidRDefault="00B05A50" w:rsidP="00B05A50">
      <w:r>
        <w:rPr>
          <w:rFonts w:hint="eastAsia"/>
        </w:rPr>
        <w:t>NSAC</w:t>
      </w:r>
      <w:r>
        <w:rPr>
          <w:rFonts w:hint="eastAsia"/>
        </w:rPr>
        <w:t>这一组件适用于部署分布式</w:t>
      </w:r>
      <w:r>
        <w:rPr>
          <w:rFonts w:hint="eastAsia"/>
        </w:rPr>
        <w:t>nagios</w:t>
      </w:r>
      <w:r>
        <w:rPr>
          <w:rFonts w:hint="eastAsia"/>
        </w:rPr>
        <w:t>监控系统时使用，它可以实现让被监控端主动将需要监控的信息发送给</w:t>
      </w:r>
      <w:r>
        <w:rPr>
          <w:rFonts w:hint="eastAsia"/>
        </w:rPr>
        <w:t>nagios</w:t>
      </w:r>
      <w:r>
        <w:rPr>
          <w:rFonts w:hint="eastAsia"/>
        </w:rPr>
        <w:t>服务端。</w:t>
      </w:r>
    </w:p>
    <w:p w:rsidR="00B05A50" w:rsidRPr="00EC5B52" w:rsidRDefault="00B05A50" w:rsidP="00B05A50"/>
    <w:p w:rsidR="00B05A50" w:rsidRDefault="00B05A50" w:rsidP="00B05A50">
      <w:pPr>
        <w:pStyle w:val="2"/>
      </w:pPr>
      <w:r>
        <w:lastRenderedPageBreak/>
        <w:t>nagios</w:t>
      </w:r>
      <w:r>
        <w:t>安装</w:t>
      </w:r>
      <w:r>
        <w:rPr>
          <w:rFonts w:hint="eastAsia"/>
        </w:rPr>
        <w:t>---</w:t>
      </w:r>
      <w:r>
        <w:t>服务端</w:t>
      </w:r>
    </w:p>
    <w:p w:rsidR="00B05A50" w:rsidRDefault="00B05A50" w:rsidP="00B05A50">
      <w:pPr>
        <w:pStyle w:val="3"/>
      </w:pPr>
      <w:r>
        <w:rPr>
          <w:rFonts w:hint="eastAsia"/>
        </w:rPr>
        <w:t>配置</w:t>
      </w:r>
      <w:r>
        <w:rPr>
          <w:rFonts w:hint="eastAsia"/>
        </w:rPr>
        <w:t>yum</w:t>
      </w:r>
      <w:r>
        <w:rPr>
          <w:rFonts w:hint="eastAsia"/>
        </w:rPr>
        <w:t>源采</w:t>
      </w:r>
    </w:p>
    <w:p w:rsidR="00B05A50" w:rsidRDefault="00B05A50" w:rsidP="00B05A50">
      <w:r>
        <w:rPr>
          <w:rFonts w:hint="eastAsia"/>
        </w:rPr>
        <w:t>用国内的</w:t>
      </w:r>
      <w:r>
        <w:rPr>
          <w:rFonts w:hint="eastAsia"/>
        </w:rPr>
        <w:t>yum</w:t>
      </w:r>
      <w:r>
        <w:rPr>
          <w:rFonts w:hint="eastAsia"/>
        </w:rPr>
        <w:t>，如阿里云的</w:t>
      </w:r>
    </w:p>
    <w:p w:rsidR="00B05A50" w:rsidRDefault="00B05A50" w:rsidP="00B05A50">
      <w:pPr>
        <w:pStyle w:val="3"/>
      </w:pPr>
      <w:r>
        <w:rPr>
          <w:rFonts w:hint="eastAsia"/>
        </w:rPr>
        <w:t>解决</w:t>
      </w:r>
      <w:r>
        <w:rPr>
          <w:rFonts w:hint="eastAsia"/>
        </w:rPr>
        <w:t>perl</w:t>
      </w:r>
      <w:r>
        <w:rPr>
          <w:rFonts w:hint="eastAsia"/>
        </w:rPr>
        <w:t>编译问题</w:t>
      </w:r>
    </w:p>
    <w:p w:rsidR="00B05A50" w:rsidRDefault="00B05A50" w:rsidP="00B05A50">
      <w:r>
        <w:rPr>
          <w:rFonts w:hint="eastAsia"/>
        </w:rPr>
        <w:t>后面编译的软件有</w:t>
      </w:r>
      <w:r>
        <w:rPr>
          <w:rFonts w:hint="eastAsia"/>
        </w:rPr>
        <w:t>perl</w:t>
      </w:r>
      <w:r>
        <w:rPr>
          <w:rFonts w:hint="eastAsia"/>
        </w:rPr>
        <w:t>程序，提前设置环境变量。</w:t>
      </w:r>
    </w:p>
    <w:p w:rsidR="00B05A50" w:rsidRDefault="00B05A50" w:rsidP="00B05A50">
      <w:r w:rsidRPr="00041A9E">
        <w:t>echo "export LC_ALL=C" &gt;&gt;/etc//profile</w:t>
      </w:r>
    </w:p>
    <w:p w:rsidR="00B05A50" w:rsidRDefault="00B05A50" w:rsidP="00B05A50">
      <w:r w:rsidRPr="00041A9E">
        <w:t>source /etc/profile</w:t>
      </w:r>
    </w:p>
    <w:p w:rsidR="00B05A50" w:rsidRDefault="00B05A50" w:rsidP="00B05A50">
      <w:pPr>
        <w:pStyle w:val="3"/>
      </w:pPr>
      <w:r>
        <w:rPr>
          <w:rFonts w:hint="eastAsia"/>
        </w:rPr>
        <w:t>解决系统时间同步</w:t>
      </w:r>
    </w:p>
    <w:p w:rsidR="00B05A50" w:rsidRDefault="00B05A50" w:rsidP="00B05A50">
      <w:r>
        <w:rPr>
          <w:rFonts w:hint="eastAsia"/>
        </w:rPr>
        <w:t>不解决时间同步，会导致</w:t>
      </w:r>
      <w:r>
        <w:rPr>
          <w:rFonts w:hint="eastAsia"/>
        </w:rPr>
        <w:t>nagios</w:t>
      </w:r>
      <w:r>
        <w:rPr>
          <w:rFonts w:hint="eastAsia"/>
        </w:rPr>
        <w:t>配置异常甚至失败</w:t>
      </w:r>
    </w:p>
    <w:p w:rsidR="00B05A50" w:rsidRDefault="00B05A50" w:rsidP="00B05A50">
      <w:pPr>
        <w:ind w:firstLine="0"/>
      </w:pPr>
      <w:r w:rsidRPr="0067054E">
        <w:t>/usr/</w:t>
      </w:r>
      <w:r>
        <w:rPr>
          <w:rFonts w:hint="eastAsia"/>
        </w:rPr>
        <w:t>s</w:t>
      </w:r>
      <w:r w:rsidRPr="0067054E">
        <w:t>bin/ntp</w:t>
      </w:r>
      <w:r>
        <w:rPr>
          <w:rFonts w:hint="eastAsia"/>
        </w:rPr>
        <w:t>date</w:t>
      </w:r>
      <w:r w:rsidRPr="0067054E">
        <w:t xml:space="preserve"> 0.pool.ntp.org</w:t>
      </w:r>
    </w:p>
    <w:p w:rsidR="00B05A50" w:rsidRDefault="00B05A50" w:rsidP="00B05A50">
      <w:r>
        <w:rPr>
          <w:rFonts w:hint="eastAsia"/>
        </w:rPr>
        <w:t>将时间同步写到定时任务中</w:t>
      </w:r>
    </w:p>
    <w:p w:rsidR="00B05A50" w:rsidRDefault="00B05A50" w:rsidP="00B05A50">
      <w:r>
        <w:rPr>
          <w:rFonts w:hint="eastAsia"/>
        </w:rPr>
        <w:t>echo "</w:t>
      </w:r>
      <w:r>
        <w:t>*/</w:t>
      </w:r>
      <w:r>
        <w:rPr>
          <w:rFonts w:hint="eastAsia"/>
        </w:rPr>
        <w:t>1</w:t>
      </w:r>
      <w:r w:rsidRPr="00A3252C">
        <w:t>0 * * * *   root /usr/sbin/ntpdate 0.pool.ntp.org &gt;/dev/null 2&amp;&gt;1</w:t>
      </w:r>
      <w:r>
        <w:rPr>
          <w:rFonts w:hint="eastAsia"/>
        </w:rPr>
        <w:t>"&gt;&gt;/etc/crontab</w:t>
      </w:r>
    </w:p>
    <w:p w:rsidR="00B05A50" w:rsidRDefault="00B05A50" w:rsidP="00B05A50">
      <w:pPr>
        <w:pStyle w:val="3"/>
      </w:pPr>
      <w:r>
        <w:rPr>
          <w:rFonts w:hint="eastAsia"/>
        </w:rPr>
        <w:t>安装</w:t>
      </w:r>
      <w:r>
        <w:rPr>
          <w:rFonts w:hint="eastAsia"/>
        </w:rPr>
        <w:t>nagios</w:t>
      </w:r>
      <w:r>
        <w:rPr>
          <w:rFonts w:hint="eastAsia"/>
        </w:rPr>
        <w:t>所需基础软件包</w:t>
      </w:r>
    </w:p>
    <w:p w:rsidR="00B05A50" w:rsidRDefault="00B05A50" w:rsidP="00B05A50">
      <w:r>
        <w:rPr>
          <w:rFonts w:hint="eastAsia"/>
        </w:rPr>
        <w:t>编译软件</w:t>
      </w:r>
      <w:r>
        <w:rPr>
          <w:rFonts w:hint="eastAsia"/>
        </w:rPr>
        <w:t xml:space="preserve"> </w:t>
      </w:r>
      <w:r>
        <w:rPr>
          <w:rFonts w:hint="eastAsia"/>
        </w:rPr>
        <w:t>只需要</w:t>
      </w:r>
      <w:r>
        <w:rPr>
          <w:rFonts w:hint="eastAsia"/>
        </w:rPr>
        <w:t>yum</w:t>
      </w:r>
      <w:r>
        <w:rPr>
          <w:rFonts w:hint="eastAsia"/>
        </w:rPr>
        <w:t>安装</w:t>
      </w:r>
      <w:r>
        <w:rPr>
          <w:rFonts w:hint="eastAsia"/>
        </w:rPr>
        <w:t>LAMP</w:t>
      </w:r>
      <w:r>
        <w:rPr>
          <w:rFonts w:hint="eastAsia"/>
        </w:rPr>
        <w:t>环境即可</w:t>
      </w:r>
      <w:r>
        <w:rPr>
          <w:rFonts w:hint="eastAsia"/>
        </w:rPr>
        <w:t xml:space="preserve"> </w:t>
      </w:r>
    </w:p>
    <w:p w:rsidR="00B05A50" w:rsidRDefault="00B05A50" w:rsidP="00B05A50">
      <w:r>
        <w:rPr>
          <w:rFonts w:hint="eastAsia"/>
        </w:rPr>
        <w:t xml:space="preserve"> </w:t>
      </w:r>
      <w:r>
        <w:t>yum install gcc glibc glibc-common -y</w:t>
      </w:r>
    </w:p>
    <w:p w:rsidR="00B05A50" w:rsidRDefault="00B05A50" w:rsidP="00B05A50">
      <w:r>
        <w:t>yum install gd gd-devel -y</w:t>
      </w:r>
    </w:p>
    <w:p w:rsidR="00B05A50" w:rsidRDefault="00B05A50" w:rsidP="00B05A50">
      <w:r>
        <w:t>yum install mysql* -y</w:t>
      </w:r>
    </w:p>
    <w:p w:rsidR="00B05A50" w:rsidRDefault="00B05A50" w:rsidP="00B05A50">
      <w:r>
        <w:t>yum install httpd php php-gd -y</w:t>
      </w:r>
    </w:p>
    <w:p w:rsidR="00B05A50" w:rsidRDefault="00B05A50" w:rsidP="00B05A50">
      <w:r>
        <w:rPr>
          <w:rFonts w:hint="eastAsia"/>
        </w:rPr>
        <w:t>启动</w:t>
      </w:r>
      <w:r>
        <w:rPr>
          <w:rFonts w:hint="eastAsia"/>
        </w:rPr>
        <w:t>lamp</w:t>
      </w:r>
      <w:r>
        <w:rPr>
          <w:rFonts w:hint="eastAsia"/>
        </w:rPr>
        <w:t>服务</w:t>
      </w:r>
    </w:p>
    <w:p w:rsidR="00B05A50" w:rsidRDefault="00B05A50" w:rsidP="00B05A50">
      <w:pPr>
        <w:pStyle w:val="3"/>
      </w:pPr>
      <w:r>
        <w:rPr>
          <w:rFonts w:hint="eastAsia"/>
        </w:rPr>
        <w:t>创建</w:t>
      </w:r>
      <w:r>
        <w:rPr>
          <w:rFonts w:hint="eastAsia"/>
        </w:rPr>
        <w:t>nagios</w:t>
      </w:r>
      <w:r>
        <w:rPr>
          <w:rFonts w:hint="eastAsia"/>
        </w:rPr>
        <w:t>用户及组</w:t>
      </w:r>
    </w:p>
    <w:p w:rsidR="00B05A50" w:rsidRDefault="00B05A50" w:rsidP="00B05A50">
      <w:r w:rsidRPr="00377F98">
        <w:t>/usr/sbin/useradd  nagios</w:t>
      </w:r>
    </w:p>
    <w:p w:rsidR="00B05A50" w:rsidRDefault="00B05A50" w:rsidP="00B05A50">
      <w:r>
        <w:t>/usr/sbin/groupadd nagcmd</w:t>
      </w:r>
    </w:p>
    <w:p w:rsidR="00B05A50" w:rsidRDefault="00B05A50" w:rsidP="00B05A50">
      <w:r>
        <w:t>/usr/sbin/usermod -a -G nagcmd nagios</w:t>
      </w:r>
    </w:p>
    <w:p w:rsidR="00B05A50" w:rsidRDefault="00B05A50" w:rsidP="00B05A50">
      <w:r>
        <w:t>/usr/sbin/usermod -a -G nagcmd apache</w:t>
      </w:r>
    </w:p>
    <w:p w:rsidR="00B05A50" w:rsidRDefault="00B05A50" w:rsidP="00B05A50">
      <w:pPr>
        <w:pStyle w:val="3"/>
      </w:pPr>
      <w:r>
        <w:rPr>
          <w:rFonts w:hint="eastAsia"/>
        </w:rPr>
        <w:lastRenderedPageBreak/>
        <w:t>安装</w:t>
      </w:r>
      <w:r>
        <w:rPr>
          <w:rFonts w:hint="eastAsia"/>
        </w:rPr>
        <w:t>nagios</w:t>
      </w:r>
    </w:p>
    <w:p w:rsidR="00B05A50" w:rsidRDefault="00B05A50" w:rsidP="00B05A50"/>
    <w:p w:rsidR="00B05A50" w:rsidRDefault="00B05A50" w:rsidP="00B05A50">
      <w:r>
        <w:rPr>
          <w:rFonts w:hint="eastAsia"/>
        </w:rPr>
        <w:t>解压</w:t>
      </w:r>
      <w:r>
        <w:rPr>
          <w:rFonts w:hint="eastAsia"/>
        </w:rPr>
        <w:t>nagios</w:t>
      </w:r>
    </w:p>
    <w:p w:rsidR="00B05A50" w:rsidRDefault="00B05A50" w:rsidP="00B05A50">
      <w:r>
        <w:t>cd nagios</w:t>
      </w:r>
    </w:p>
    <w:p w:rsidR="00B05A50" w:rsidRDefault="00B05A50" w:rsidP="00B05A50">
      <w:r>
        <w:t>./configure --with-command-group=nagcmd</w:t>
      </w:r>
    </w:p>
    <w:p w:rsidR="00B05A50" w:rsidRDefault="00B05A50" w:rsidP="00B05A50">
      <w:r>
        <w:t>make all</w:t>
      </w:r>
    </w:p>
    <w:p w:rsidR="00B05A50" w:rsidRDefault="00B05A50" w:rsidP="00B05A50">
      <w:r>
        <w:t>make install</w:t>
      </w:r>
    </w:p>
    <w:p w:rsidR="00B05A50" w:rsidRDefault="00B05A50" w:rsidP="00B05A50">
      <w:r>
        <w:t>make install-init</w:t>
      </w:r>
    </w:p>
    <w:p w:rsidR="00B05A50" w:rsidRDefault="00B05A50" w:rsidP="00B05A50">
      <w:r>
        <w:t>make install-config</w:t>
      </w:r>
    </w:p>
    <w:p w:rsidR="00B05A50" w:rsidRDefault="00B05A50" w:rsidP="00B05A50">
      <w:r>
        <w:t>make install-commandmode</w:t>
      </w:r>
    </w:p>
    <w:p w:rsidR="00B05A50" w:rsidRDefault="00B05A50" w:rsidP="00B05A50">
      <w:pPr>
        <w:pStyle w:val="3"/>
      </w:pPr>
      <w:r>
        <w:rPr>
          <w:rFonts w:hint="eastAsia"/>
        </w:rPr>
        <w:t>安装</w:t>
      </w:r>
      <w:r>
        <w:rPr>
          <w:rFonts w:hint="eastAsia"/>
        </w:rPr>
        <w:t>nagios web</w:t>
      </w:r>
      <w:r>
        <w:rPr>
          <w:rFonts w:hint="eastAsia"/>
        </w:rPr>
        <w:t>配置及创建登录用户</w:t>
      </w:r>
    </w:p>
    <w:p w:rsidR="00B05A50" w:rsidRDefault="00B05A50" w:rsidP="00B05A50">
      <w:r>
        <w:t>make install-webconf</w:t>
      </w:r>
    </w:p>
    <w:p w:rsidR="00B05A50" w:rsidRDefault="00B05A50" w:rsidP="00B05A50">
      <w:r>
        <w:t>htpasswd -c</w:t>
      </w:r>
      <w:r w:rsidRPr="00B40E76">
        <w:t xml:space="preserve"> /usr/local/nagios/etc/htpas</w:t>
      </w:r>
      <w:r>
        <w:t xml:space="preserve">swd.users tuwei </w:t>
      </w:r>
      <w:r>
        <w:t>创建用户并设置密码</w:t>
      </w:r>
    </w:p>
    <w:p w:rsidR="00B05A50" w:rsidRDefault="00B05A50" w:rsidP="00B05A50">
      <w:r>
        <w:rPr>
          <w:rFonts w:hint="eastAsia"/>
        </w:rPr>
        <w:t>也可以</w:t>
      </w:r>
      <w:r w:rsidRPr="008F405A">
        <w:t xml:space="preserve">htpasswd -cb /usr/local/nagios/etc/htpasswd.users </w:t>
      </w:r>
      <w:r>
        <w:rPr>
          <w:rFonts w:hint="eastAsia"/>
        </w:rPr>
        <w:t>tuwei</w:t>
      </w:r>
      <w:r w:rsidRPr="008F405A">
        <w:t xml:space="preserve"> 123456</w:t>
      </w:r>
      <w:r>
        <w:t>无需交互</w:t>
      </w:r>
    </w:p>
    <w:p w:rsidR="00B05A50" w:rsidRDefault="00B05A50" w:rsidP="00B05A50">
      <w:pPr>
        <w:pStyle w:val="3"/>
      </w:pPr>
      <w:r>
        <w:rPr>
          <w:rFonts w:hint="eastAsia"/>
        </w:rPr>
        <w:t>创建报警联系人信息</w:t>
      </w:r>
    </w:p>
    <w:p w:rsidR="00B05A50" w:rsidRDefault="00B05A50" w:rsidP="00B05A50">
      <w:r w:rsidRPr="00BC2D96">
        <w:t>vim /usr/local/nagios/etc/objects/contacts.cfg +35</w:t>
      </w:r>
    </w:p>
    <w:p w:rsidR="00B05A50" w:rsidRDefault="00B05A50" w:rsidP="00B05A50">
      <w:r>
        <w:rPr>
          <w:rFonts w:hint="eastAsia"/>
        </w:rPr>
        <w:t>修改报警接收联系人</w:t>
      </w:r>
      <w:r>
        <w:rPr>
          <w:rFonts w:hint="eastAsia"/>
        </w:rPr>
        <w:t>mail</w:t>
      </w:r>
    </w:p>
    <w:p w:rsidR="00B05A50" w:rsidRDefault="00B05A50" w:rsidP="00B05A50">
      <w:r>
        <w:rPr>
          <w:rFonts w:hint="eastAsia"/>
        </w:rPr>
        <w:t>开启</w:t>
      </w:r>
      <w:r>
        <w:rPr>
          <w:rFonts w:hint="eastAsia"/>
        </w:rPr>
        <w:t>linux</w:t>
      </w:r>
      <w:r>
        <w:rPr>
          <w:rFonts w:hint="eastAsia"/>
        </w:rPr>
        <w:t>默认发邮件</w:t>
      </w:r>
      <w:r>
        <w:rPr>
          <w:rFonts w:hint="eastAsia"/>
        </w:rPr>
        <w:t>sendmail</w:t>
      </w:r>
      <w:r>
        <w:rPr>
          <w:rFonts w:hint="eastAsia"/>
        </w:rPr>
        <w:t>服务</w:t>
      </w:r>
    </w:p>
    <w:p w:rsidR="00B05A50" w:rsidRDefault="00B05A50" w:rsidP="00B05A50">
      <w:pPr>
        <w:pStyle w:val="3"/>
      </w:pPr>
      <w:r>
        <w:t>安装</w:t>
      </w:r>
      <w:r>
        <w:t>nagios</w:t>
      </w:r>
      <w:r>
        <w:t>插件</w:t>
      </w:r>
      <w:r>
        <w:rPr>
          <w:rFonts w:hint="eastAsia"/>
        </w:rPr>
        <w:t>--</w:t>
      </w:r>
      <w:r>
        <w:t>服务端</w:t>
      </w:r>
    </w:p>
    <w:p w:rsidR="00B05A50" w:rsidRDefault="00B05A50" w:rsidP="00B05A50">
      <w:pPr>
        <w:pStyle w:val="4"/>
      </w:pPr>
      <w:r>
        <w:rPr>
          <w:rFonts w:hint="eastAsia"/>
        </w:rPr>
        <w:t>安装</w:t>
      </w:r>
      <w:r w:rsidRPr="0074426B">
        <w:t>nagios-plugins</w:t>
      </w:r>
    </w:p>
    <w:p w:rsidR="00B05A50" w:rsidRDefault="00B05A50" w:rsidP="00B05A50">
      <w:r>
        <w:t>tar zxf nagios-plugins-1.4.16.tar.gz</w:t>
      </w:r>
    </w:p>
    <w:p w:rsidR="00B05A50" w:rsidRDefault="00B05A50" w:rsidP="00B05A50">
      <w:r>
        <w:t>cd nagios-plugins-1.4.16</w:t>
      </w:r>
    </w:p>
    <w:p w:rsidR="00B05A50" w:rsidRDefault="00B05A50" w:rsidP="00B05A50">
      <w:r>
        <w:t>./configure --with-nagios-user=nagios --with-nagios-group=nagios --with-mysql=/var/lib/mysql \</w:t>
      </w:r>
    </w:p>
    <w:p w:rsidR="00B05A50" w:rsidRDefault="00B05A50" w:rsidP="00B05A50">
      <w:r>
        <w:lastRenderedPageBreak/>
        <w:t xml:space="preserve">--enable-perl-modules </w:t>
      </w:r>
    </w:p>
    <w:p w:rsidR="00B05A50" w:rsidRPr="00014332" w:rsidRDefault="00B05A50" w:rsidP="00B05A50">
      <w:r>
        <w:t>make &amp;&amp; make install</w:t>
      </w:r>
    </w:p>
    <w:p w:rsidR="00B05A50" w:rsidRDefault="00B05A50" w:rsidP="00B05A50"/>
    <w:p w:rsidR="00B05A50" w:rsidRDefault="00B05A50" w:rsidP="00B05A50">
      <w:r>
        <w:rPr>
          <w:rFonts w:hint="eastAsia"/>
        </w:rPr>
        <w:t>检查插件个数：</w:t>
      </w:r>
      <w:r w:rsidRPr="00DD7FD0">
        <w:t>ls /usr/local/nagios/libexec |wc -l</w:t>
      </w:r>
    </w:p>
    <w:p w:rsidR="00B05A50" w:rsidRDefault="00B05A50" w:rsidP="00B05A50">
      <w:r>
        <w:rPr>
          <w:rFonts w:hint="eastAsia"/>
        </w:rPr>
        <w:t>添加</w:t>
      </w:r>
      <w:r>
        <w:rPr>
          <w:rFonts w:hint="eastAsia"/>
        </w:rPr>
        <w:t>nagios</w:t>
      </w:r>
      <w:r>
        <w:rPr>
          <w:rFonts w:hint="eastAsia"/>
        </w:rPr>
        <w:t>服务到开机自启动</w:t>
      </w:r>
    </w:p>
    <w:p w:rsidR="00B05A50" w:rsidRDefault="00B05A50" w:rsidP="00B05A50">
      <w:r w:rsidRPr="00FF500E">
        <w:t>chkconfig nagios on</w:t>
      </w:r>
    </w:p>
    <w:p w:rsidR="00B05A50" w:rsidRDefault="00B05A50" w:rsidP="00B05A50">
      <w:r>
        <w:rPr>
          <w:rFonts w:hint="eastAsia"/>
        </w:rPr>
        <w:t>启动</w:t>
      </w:r>
      <w:r>
        <w:rPr>
          <w:rFonts w:hint="eastAsia"/>
        </w:rPr>
        <w:t>nagios</w:t>
      </w:r>
      <w:r>
        <w:rPr>
          <w:rFonts w:hint="eastAsia"/>
        </w:rPr>
        <w:t>服务</w:t>
      </w:r>
    </w:p>
    <w:p w:rsidR="00B05A50" w:rsidRDefault="00B05A50" w:rsidP="00B05A50">
      <w:r>
        <w:t>查看相关信息</w:t>
      </w:r>
      <w:r w:rsidRPr="00A01EFA">
        <w:t>/usr/local/nagios/bin/nagios</w:t>
      </w:r>
    </w:p>
    <w:p w:rsidR="00B05A50" w:rsidRDefault="00B05A50" w:rsidP="00B05A50">
      <w:r>
        <w:rPr>
          <w:rFonts w:hint="eastAsia"/>
        </w:rPr>
        <w:t>检查语法</w:t>
      </w:r>
    </w:p>
    <w:p w:rsidR="00B05A50" w:rsidRDefault="00B05A50" w:rsidP="00B05A50">
      <w:r w:rsidRPr="00A01EFA">
        <w:t>/usr/local/nagios/bin/nagios -v /usr/local/nagios/etc/nagios.cfg</w:t>
      </w:r>
    </w:p>
    <w:p w:rsidR="00B05A50" w:rsidRDefault="00B05A50" w:rsidP="00B05A50">
      <w:r>
        <w:rPr>
          <w:rFonts w:hint="eastAsia"/>
        </w:rPr>
        <w:t>简单地检查语法</w:t>
      </w:r>
    </w:p>
    <w:p w:rsidR="00B05A50" w:rsidRDefault="00B05A50" w:rsidP="00B05A50">
      <w:r w:rsidRPr="00CD7612">
        <w:t>/etc/init.d/nagios checkconfig</w:t>
      </w:r>
    </w:p>
    <w:p w:rsidR="00B05A50" w:rsidRDefault="00B05A50" w:rsidP="00B05A50">
      <w:r>
        <w:rPr>
          <w:rFonts w:hint="eastAsia"/>
        </w:rPr>
        <w:t>也可以修改</w:t>
      </w:r>
      <w:r>
        <w:rPr>
          <w:rFonts w:hint="eastAsia"/>
        </w:rPr>
        <w:t>nagios</w:t>
      </w:r>
      <w:r>
        <w:rPr>
          <w:rFonts w:hint="eastAsia"/>
        </w:rPr>
        <w:t>启动脚本，使其显示检查结果信息</w:t>
      </w:r>
    </w:p>
    <w:p w:rsidR="00B05A50" w:rsidRDefault="00B05A50" w:rsidP="00B05A50">
      <w:r w:rsidRPr="00A70333">
        <w:t>vim /etc/init.d/nagios +177</w:t>
      </w:r>
      <w:r>
        <w:rPr>
          <w:rFonts w:hint="eastAsia"/>
        </w:rPr>
        <w:t xml:space="preserve">  </w:t>
      </w:r>
      <w:r>
        <w:rPr>
          <w:rFonts w:hint="eastAsia"/>
        </w:rPr>
        <w:t>删除</w:t>
      </w:r>
      <w:r>
        <w:rPr>
          <w:rFonts w:hint="eastAsia"/>
        </w:rPr>
        <w:t>&gt;/dev/null 2&gt;&amp;1</w:t>
      </w:r>
    </w:p>
    <w:p w:rsidR="00B05A50" w:rsidRDefault="00B05A50" w:rsidP="00B05A50">
      <w:pPr>
        <w:pStyle w:val="4"/>
      </w:pPr>
      <w:r>
        <w:rPr>
          <w:rFonts w:hint="eastAsia"/>
        </w:rPr>
        <w:t>安装</w:t>
      </w:r>
      <w:r>
        <w:rPr>
          <w:rFonts w:hint="eastAsia"/>
        </w:rPr>
        <w:t>nrpe</w:t>
      </w:r>
    </w:p>
    <w:p w:rsidR="00B05A50" w:rsidRDefault="00B05A50" w:rsidP="00B05A50">
      <w:r>
        <w:rPr>
          <w:rFonts w:hint="eastAsia"/>
        </w:rPr>
        <w:t>服务端会生成</w:t>
      </w:r>
      <w:r w:rsidRPr="0045320E">
        <w:t>/usr/local/nagios/libexec/check_nrpe</w:t>
      </w:r>
      <w:r>
        <w:rPr>
          <w:rFonts w:hint="eastAsia"/>
        </w:rPr>
        <w:t xml:space="preserve"> </w:t>
      </w:r>
      <w:r>
        <w:rPr>
          <w:rFonts w:hint="eastAsia"/>
        </w:rPr>
        <w:t>插件</w:t>
      </w:r>
    </w:p>
    <w:p w:rsidR="00B05A50" w:rsidRPr="0045320E" w:rsidRDefault="00B05A50" w:rsidP="00B05A50">
      <w:r>
        <w:rPr>
          <w:rFonts w:hint="eastAsia"/>
        </w:rPr>
        <w:t>服务端同时也是客户端，需要被监控</w:t>
      </w:r>
    </w:p>
    <w:p w:rsidR="00B05A50" w:rsidRDefault="00B05A50" w:rsidP="00B05A50">
      <w:r>
        <w:t xml:space="preserve">./configure </w:t>
      </w:r>
    </w:p>
    <w:p w:rsidR="00B05A50" w:rsidRDefault="00B05A50" w:rsidP="00B05A50">
      <w:r>
        <w:t>make all</w:t>
      </w:r>
    </w:p>
    <w:p w:rsidR="00B05A50" w:rsidRDefault="00B05A50" w:rsidP="00B05A50">
      <w:r>
        <w:t>make install-plugin</w:t>
      </w:r>
    </w:p>
    <w:p w:rsidR="00B05A50" w:rsidRDefault="00B05A50" w:rsidP="00B05A50">
      <w:r>
        <w:t>make install-daemon</w:t>
      </w:r>
    </w:p>
    <w:p w:rsidR="00B05A50" w:rsidRDefault="00B05A50" w:rsidP="00B05A50">
      <w:r>
        <w:t>make install-daemon-config</w:t>
      </w:r>
    </w:p>
    <w:p w:rsidR="00B05A50" w:rsidRPr="007A3720" w:rsidRDefault="00B05A50" w:rsidP="00B05A50"/>
    <w:p w:rsidR="00B05A50" w:rsidRDefault="00B05A50" w:rsidP="00B05A50"/>
    <w:p w:rsidR="00B05A50" w:rsidRDefault="00B05A50" w:rsidP="00B05A50">
      <w:pPr>
        <w:pStyle w:val="2"/>
      </w:pPr>
      <w:r>
        <w:t>nagios</w:t>
      </w:r>
      <w:r>
        <w:t>客户端安装</w:t>
      </w:r>
    </w:p>
    <w:p w:rsidR="00B05A50" w:rsidRDefault="00B05A50" w:rsidP="00B05A50">
      <w:r>
        <w:rPr>
          <w:rFonts w:hint="eastAsia"/>
        </w:rPr>
        <w:t>无需安装</w:t>
      </w:r>
      <w:r>
        <w:rPr>
          <w:rFonts w:hint="eastAsia"/>
        </w:rPr>
        <w:t>lamp</w:t>
      </w:r>
      <w:r>
        <w:rPr>
          <w:rFonts w:hint="eastAsia"/>
        </w:rPr>
        <w:t>环境、</w:t>
      </w:r>
      <w:r>
        <w:rPr>
          <w:rFonts w:hint="eastAsia"/>
        </w:rPr>
        <w:t>nagios</w:t>
      </w:r>
      <w:r>
        <w:rPr>
          <w:rFonts w:hint="eastAsia"/>
        </w:rPr>
        <w:t>主程序</w:t>
      </w:r>
    </w:p>
    <w:p w:rsidR="00B05A50" w:rsidRDefault="00B05A50" w:rsidP="00B05A50">
      <w:r>
        <w:t>进行时间同步</w:t>
      </w:r>
      <w:r>
        <w:rPr>
          <w:rFonts w:hint="eastAsia"/>
        </w:rPr>
        <w:t>，</w:t>
      </w:r>
      <w:r>
        <w:t>关闭</w:t>
      </w:r>
      <w:r>
        <w:t>selinux</w:t>
      </w:r>
    </w:p>
    <w:p w:rsidR="00B05A50" w:rsidRDefault="00B05A50" w:rsidP="00B05A50">
      <w:r>
        <w:rPr>
          <w:rFonts w:hint="eastAsia"/>
        </w:rPr>
        <w:t>创建用户：</w:t>
      </w:r>
      <w:r w:rsidRPr="00F1555A">
        <w:t>/usr/sbin/useradd -m nagios -s /sbin/nologin</w:t>
      </w:r>
    </w:p>
    <w:p w:rsidR="00B05A50" w:rsidRDefault="00B05A50" w:rsidP="00B05A50">
      <w:r>
        <w:rPr>
          <w:rFonts w:hint="eastAsia"/>
        </w:rPr>
        <w:lastRenderedPageBreak/>
        <w:t>安装</w:t>
      </w:r>
      <w:r>
        <w:rPr>
          <w:rFonts w:hint="eastAsia"/>
        </w:rPr>
        <w:t>nagios-plugins</w:t>
      </w:r>
      <w:r>
        <w:rPr>
          <w:rFonts w:hint="eastAsia"/>
        </w:rPr>
        <w:t>插件</w:t>
      </w:r>
    </w:p>
    <w:p w:rsidR="00B05A50" w:rsidRDefault="00B05A50" w:rsidP="00B05A50">
      <w:r>
        <w:t>tar zxf nagios-plugins-1.4.16.tar.gz</w:t>
      </w:r>
    </w:p>
    <w:p w:rsidR="00B05A50" w:rsidRDefault="00B05A50" w:rsidP="00B05A50">
      <w:r>
        <w:t>cd nagios-plugins-1.4.16</w:t>
      </w:r>
    </w:p>
    <w:p w:rsidR="00B05A50" w:rsidRDefault="00B05A50" w:rsidP="00B05A50">
      <w:r>
        <w:t xml:space="preserve">./configure --prefix=/usr/local/nagios --enable-perl-modules --enable-redhat-pthread-workaround </w:t>
      </w:r>
      <w:r>
        <w:rPr>
          <w:rFonts w:hint="eastAsia"/>
        </w:rPr>
        <w:t xml:space="preserve">   --</w:t>
      </w:r>
      <w:r>
        <w:rPr>
          <w:rFonts w:hint="eastAsia"/>
        </w:rPr>
        <w:t>如果是</w:t>
      </w:r>
      <w:r>
        <w:rPr>
          <w:rFonts w:hint="eastAsia"/>
        </w:rPr>
        <w:t>redhat</w:t>
      </w:r>
      <w:r>
        <w:rPr>
          <w:rFonts w:hint="eastAsia"/>
        </w:rPr>
        <w:t>则需要</w:t>
      </w:r>
    </w:p>
    <w:p w:rsidR="00B05A50" w:rsidRDefault="00B05A50" w:rsidP="00B05A50">
      <w:r>
        <w:t>make &amp;&amp; make install</w:t>
      </w:r>
    </w:p>
    <w:p w:rsidR="00B05A50" w:rsidRDefault="00B05A50" w:rsidP="00B05A50"/>
    <w:p w:rsidR="00B05A50" w:rsidRDefault="00B05A50" w:rsidP="00B05A50"/>
    <w:p w:rsidR="00B05A50" w:rsidRDefault="00B05A50" w:rsidP="00B05A50">
      <w:r>
        <w:rPr>
          <w:rFonts w:hint="eastAsia"/>
        </w:rPr>
        <w:t>安装</w:t>
      </w:r>
      <w:r>
        <w:rPr>
          <w:rFonts w:hint="eastAsia"/>
        </w:rPr>
        <w:t>nrpe</w:t>
      </w:r>
      <w:r>
        <w:rPr>
          <w:rFonts w:hint="eastAsia"/>
        </w:rPr>
        <w:t>插件</w:t>
      </w:r>
    </w:p>
    <w:p w:rsidR="00B05A50" w:rsidRDefault="00B05A50" w:rsidP="00B05A50">
      <w:r>
        <w:t>tar zxf nrpe-2.12.tar.gz</w:t>
      </w:r>
    </w:p>
    <w:p w:rsidR="00B05A50" w:rsidRDefault="00B05A50" w:rsidP="00B05A50">
      <w:r>
        <w:t>cd nrpe-2.12</w:t>
      </w:r>
    </w:p>
    <w:p w:rsidR="00B05A50" w:rsidRDefault="00B05A50" w:rsidP="00B05A50">
      <w:r>
        <w:t>./configure</w:t>
      </w:r>
    </w:p>
    <w:p w:rsidR="00B05A50" w:rsidRDefault="00B05A50" w:rsidP="00B05A50">
      <w:r>
        <w:t>make all</w:t>
      </w:r>
    </w:p>
    <w:p w:rsidR="00B05A50" w:rsidRDefault="00B05A50" w:rsidP="00B05A50">
      <w:r>
        <w:t>make install-plugin</w:t>
      </w:r>
    </w:p>
    <w:p w:rsidR="00B05A50" w:rsidRDefault="00B05A50" w:rsidP="00B05A50">
      <w:r>
        <w:t>make install-daemon</w:t>
      </w:r>
    </w:p>
    <w:p w:rsidR="00B05A50" w:rsidRDefault="00B05A50" w:rsidP="00B05A50">
      <w:r>
        <w:t>make install-daemon-config</w:t>
      </w:r>
    </w:p>
    <w:p w:rsidR="00B05A50" w:rsidRDefault="00B05A50" w:rsidP="00B05A50">
      <w:r>
        <w:rPr>
          <w:rFonts w:hint="eastAsia"/>
        </w:rPr>
        <w:t>安装其他插件（</w:t>
      </w:r>
      <w:r>
        <w:rPr>
          <w:rFonts w:hint="eastAsia"/>
        </w:rPr>
        <w:t>check_iostat</w:t>
      </w:r>
      <w:r>
        <w:rPr>
          <w:rFonts w:hint="eastAsia"/>
        </w:rPr>
        <w:t>需要的依赖包）</w:t>
      </w:r>
    </w:p>
    <w:p w:rsidR="00B05A50" w:rsidRDefault="00B05A50" w:rsidP="00B05A50">
      <w:r>
        <w:rPr>
          <w:noProof/>
        </w:rPr>
        <w:drawing>
          <wp:inline distT="0" distB="0" distL="0" distR="0" wp14:anchorId="46A816F6" wp14:editId="3985B342">
            <wp:extent cx="3743325" cy="140970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743325" cy="1409700"/>
                    </a:xfrm>
                    <a:prstGeom prst="rect">
                      <a:avLst/>
                    </a:prstGeom>
                  </pic:spPr>
                </pic:pic>
              </a:graphicData>
            </a:graphic>
          </wp:inline>
        </w:drawing>
      </w:r>
    </w:p>
    <w:p w:rsidR="00B05A50" w:rsidRPr="003A3606" w:rsidRDefault="00B05A50" w:rsidP="00B05A50"/>
    <w:p w:rsidR="00B05A50" w:rsidRDefault="00B05A50" w:rsidP="00B05A50">
      <w:r>
        <w:t>cd /tools/</w:t>
      </w:r>
    </w:p>
    <w:p w:rsidR="00B05A50" w:rsidRDefault="00B05A50" w:rsidP="00B05A50">
      <w:r>
        <w:t xml:space="preserve">tar zxvf Params-Validate-0.91.tar.gz </w:t>
      </w:r>
    </w:p>
    <w:p w:rsidR="00B05A50" w:rsidRDefault="00B05A50" w:rsidP="00B05A50">
      <w:r>
        <w:t xml:space="preserve">cd Params-Validate-0.91 </w:t>
      </w:r>
    </w:p>
    <w:p w:rsidR="00B05A50" w:rsidRDefault="00B05A50" w:rsidP="00B05A50">
      <w:r>
        <w:t xml:space="preserve">perl Makefile.PL </w:t>
      </w:r>
    </w:p>
    <w:p w:rsidR="00B05A50" w:rsidRDefault="00B05A50" w:rsidP="00B05A50">
      <w:r>
        <w:t xml:space="preserve">make  </w:t>
      </w:r>
    </w:p>
    <w:p w:rsidR="00B05A50" w:rsidRDefault="00B05A50" w:rsidP="00B05A50">
      <w:r>
        <w:t xml:space="preserve">make install </w:t>
      </w:r>
    </w:p>
    <w:p w:rsidR="00B05A50" w:rsidRDefault="00B05A50" w:rsidP="00B05A50">
      <w:r>
        <w:lastRenderedPageBreak/>
        <w:t xml:space="preserve">cd .. </w:t>
      </w:r>
    </w:p>
    <w:p w:rsidR="00B05A50" w:rsidRDefault="00B05A50" w:rsidP="00B05A50">
      <w:r>
        <w:t xml:space="preserve">#---------------------------------------- </w:t>
      </w:r>
    </w:p>
    <w:p w:rsidR="00B05A50" w:rsidRDefault="00B05A50" w:rsidP="00B05A50">
      <w:r>
        <w:t>cd /tools/</w:t>
      </w:r>
    </w:p>
    <w:p w:rsidR="00B05A50" w:rsidRDefault="00B05A50" w:rsidP="00B05A50">
      <w:r>
        <w:t>tar zxvf Class-Accessor-0.31.tar.gz</w:t>
      </w:r>
    </w:p>
    <w:p w:rsidR="00B05A50" w:rsidRDefault="00B05A50" w:rsidP="00B05A50">
      <w:r>
        <w:t>cd Class-Accessor-0.31</w:t>
      </w:r>
    </w:p>
    <w:p w:rsidR="00B05A50" w:rsidRDefault="00B05A50" w:rsidP="00B05A50">
      <w:r>
        <w:t>perl Makefile.PL</w:t>
      </w:r>
    </w:p>
    <w:p w:rsidR="00B05A50" w:rsidRDefault="00B05A50" w:rsidP="00B05A50">
      <w:r>
        <w:t>make</w:t>
      </w:r>
    </w:p>
    <w:p w:rsidR="00B05A50" w:rsidRDefault="00B05A50" w:rsidP="00B05A50">
      <w:r>
        <w:t>make install</w:t>
      </w:r>
    </w:p>
    <w:p w:rsidR="00B05A50" w:rsidRDefault="00B05A50" w:rsidP="00B05A50">
      <w:r>
        <w:t>cd ..</w:t>
      </w:r>
    </w:p>
    <w:p w:rsidR="00B05A50" w:rsidRDefault="00B05A50" w:rsidP="00B05A50">
      <w:r>
        <w:t xml:space="preserve">#---------------------------------------- </w:t>
      </w:r>
    </w:p>
    <w:p w:rsidR="00B05A50" w:rsidRDefault="00B05A50" w:rsidP="00B05A50">
      <w:r>
        <w:t>cd /tools/</w:t>
      </w:r>
    </w:p>
    <w:p w:rsidR="00B05A50" w:rsidRDefault="00B05A50" w:rsidP="00B05A50">
      <w:r>
        <w:t>tar zxvf Config-Tiny-2.12.tar.gz</w:t>
      </w:r>
    </w:p>
    <w:p w:rsidR="00B05A50" w:rsidRDefault="00B05A50" w:rsidP="00B05A50">
      <w:r>
        <w:t>cd Config-Tiny-2.12</w:t>
      </w:r>
    </w:p>
    <w:p w:rsidR="00B05A50" w:rsidRDefault="00B05A50" w:rsidP="00B05A50">
      <w:r>
        <w:t>perl Makefile.PL</w:t>
      </w:r>
    </w:p>
    <w:p w:rsidR="00B05A50" w:rsidRDefault="00B05A50" w:rsidP="00B05A50">
      <w:r>
        <w:t>make</w:t>
      </w:r>
    </w:p>
    <w:p w:rsidR="00B05A50" w:rsidRDefault="00B05A50" w:rsidP="00B05A50">
      <w:r>
        <w:t>make install</w:t>
      </w:r>
    </w:p>
    <w:p w:rsidR="00B05A50" w:rsidRDefault="00B05A50" w:rsidP="00B05A50">
      <w:r>
        <w:t>cd ..</w:t>
      </w:r>
    </w:p>
    <w:p w:rsidR="00B05A50" w:rsidRDefault="00B05A50" w:rsidP="00B05A50">
      <w:r>
        <w:t xml:space="preserve">#---------------------------------------- </w:t>
      </w:r>
    </w:p>
    <w:p w:rsidR="00B05A50" w:rsidRDefault="00B05A50" w:rsidP="00B05A50">
      <w:r>
        <w:t>cd /tools/</w:t>
      </w:r>
    </w:p>
    <w:p w:rsidR="00B05A50" w:rsidRDefault="00B05A50" w:rsidP="00B05A50">
      <w:r>
        <w:t>tar zxvf Math-Calc-Units-1.07.tar.gz</w:t>
      </w:r>
    </w:p>
    <w:p w:rsidR="00B05A50" w:rsidRDefault="00B05A50" w:rsidP="00B05A50">
      <w:r>
        <w:t>cd Math-Calc-Units-1.07</w:t>
      </w:r>
    </w:p>
    <w:p w:rsidR="00B05A50" w:rsidRDefault="00B05A50" w:rsidP="00B05A50">
      <w:r>
        <w:t>perl Makefile.PL</w:t>
      </w:r>
    </w:p>
    <w:p w:rsidR="00B05A50" w:rsidRDefault="00B05A50" w:rsidP="00B05A50">
      <w:r>
        <w:t>make</w:t>
      </w:r>
    </w:p>
    <w:p w:rsidR="00B05A50" w:rsidRDefault="00B05A50" w:rsidP="00B05A50">
      <w:r>
        <w:t>make install</w:t>
      </w:r>
    </w:p>
    <w:p w:rsidR="00B05A50" w:rsidRDefault="00B05A50" w:rsidP="00B05A50">
      <w:r>
        <w:t>cd ..</w:t>
      </w:r>
    </w:p>
    <w:p w:rsidR="00B05A50" w:rsidRDefault="00B05A50" w:rsidP="00B05A50">
      <w:r>
        <w:t xml:space="preserve">#---------------------------------------- </w:t>
      </w:r>
    </w:p>
    <w:p w:rsidR="00B05A50" w:rsidRDefault="00B05A50" w:rsidP="00B05A50">
      <w:r>
        <w:t>cd /tools/</w:t>
      </w:r>
    </w:p>
    <w:p w:rsidR="00B05A50" w:rsidRDefault="00B05A50" w:rsidP="00B05A50">
      <w:r>
        <w:t>tar zxvf Regexp-Common-2010010201.tar.gz</w:t>
      </w:r>
    </w:p>
    <w:p w:rsidR="00B05A50" w:rsidRDefault="00B05A50" w:rsidP="00B05A50">
      <w:r>
        <w:t>cd Regexp-Common-2010010201</w:t>
      </w:r>
    </w:p>
    <w:p w:rsidR="00B05A50" w:rsidRDefault="00B05A50" w:rsidP="00B05A50">
      <w:r>
        <w:t>perl Makefile.PL</w:t>
      </w:r>
    </w:p>
    <w:p w:rsidR="00B05A50" w:rsidRDefault="00B05A50" w:rsidP="00B05A50">
      <w:r>
        <w:lastRenderedPageBreak/>
        <w:t>make</w:t>
      </w:r>
    </w:p>
    <w:p w:rsidR="00B05A50" w:rsidRDefault="00B05A50" w:rsidP="00B05A50">
      <w:r>
        <w:t>make install</w:t>
      </w:r>
    </w:p>
    <w:p w:rsidR="00B05A50" w:rsidRDefault="00B05A50" w:rsidP="00B05A50">
      <w:r>
        <w:t>cd ..</w:t>
      </w:r>
    </w:p>
    <w:p w:rsidR="00B05A50" w:rsidRDefault="00B05A50" w:rsidP="00B05A50">
      <w:r>
        <w:rPr>
          <w:rFonts w:hint="eastAsia"/>
        </w:rPr>
        <w:t>配置</w:t>
      </w:r>
      <w:r>
        <w:rPr>
          <w:rFonts w:hint="eastAsia"/>
        </w:rPr>
        <w:t>nrpe</w:t>
      </w:r>
    </w:p>
    <w:p w:rsidR="00B05A50" w:rsidRDefault="00B05A50" w:rsidP="00B05A50">
      <w:r>
        <w:rPr>
          <w:rFonts w:hint="eastAsia"/>
        </w:rPr>
        <w:t>nrpe</w:t>
      </w:r>
      <w:r>
        <w:rPr>
          <w:rFonts w:hint="eastAsia"/>
        </w:rPr>
        <w:t>安装完后</w:t>
      </w:r>
    </w:p>
    <w:p w:rsidR="00B05A50" w:rsidRDefault="00B05A50" w:rsidP="00B05A50">
      <w:r>
        <w:t>[root@tuwei-blog tools]# cd /usr/local/nagios/etc/</w:t>
      </w:r>
    </w:p>
    <w:p w:rsidR="00B05A50" w:rsidRDefault="00B05A50" w:rsidP="00B05A50">
      <w:r>
        <w:t>[root@tuwei-blog etc]# ll</w:t>
      </w:r>
    </w:p>
    <w:p w:rsidR="00B05A50" w:rsidRDefault="00B05A50" w:rsidP="00B05A50">
      <w:r>
        <w:t>total 8</w:t>
      </w:r>
    </w:p>
    <w:p w:rsidR="00B05A50" w:rsidRDefault="00B05A50" w:rsidP="00B05A50">
      <w:r>
        <w:t>-rw-r--r-- 1 nagios nagios 7207 Sep 29 19:43 nrpe.cfg</w:t>
      </w:r>
    </w:p>
    <w:p w:rsidR="00B05A50" w:rsidRDefault="00B05A50" w:rsidP="00B05A50">
      <w:r>
        <w:t>[root@tuwei-blog etc]# cp nrpe.cfg nrpe.cfg.ori</w:t>
      </w:r>
    </w:p>
    <w:p w:rsidR="00B05A50" w:rsidRDefault="00B05A50" w:rsidP="00B05A50">
      <w:r>
        <w:rPr>
          <w:rFonts w:hint="eastAsia"/>
        </w:rPr>
        <w:t>vim nrpe.cfg +79</w:t>
      </w:r>
    </w:p>
    <w:p w:rsidR="00B05A50" w:rsidRDefault="00B05A50" w:rsidP="00B05A50">
      <w:r w:rsidRPr="00A35CC8">
        <w:t>allowed_hosts=192.168.132.20</w:t>
      </w:r>
      <w:r>
        <w:rPr>
          <w:rFonts w:hint="eastAsia"/>
        </w:rPr>
        <w:t xml:space="preserve">  ---&gt;</w:t>
      </w:r>
      <w:r>
        <w:rPr>
          <w:rFonts w:hint="eastAsia"/>
        </w:rPr>
        <w:t>改为</w:t>
      </w:r>
      <w:r>
        <w:rPr>
          <w:rFonts w:hint="eastAsia"/>
        </w:rPr>
        <w:t>nagios</w:t>
      </w:r>
      <w:r>
        <w:rPr>
          <w:rFonts w:hint="eastAsia"/>
        </w:rPr>
        <w:t>监控服务器，如有多台，以逗号隔开</w:t>
      </w:r>
    </w:p>
    <w:p w:rsidR="00B05A50" w:rsidRDefault="00B05A50" w:rsidP="00B05A50">
      <w:r>
        <w:t>sed -i '199,203d' /usr/local/nagios/etc/nrpe.cfg</w:t>
      </w:r>
    </w:p>
    <w:p w:rsidR="00B05A50" w:rsidRDefault="00B05A50" w:rsidP="00B05A50"/>
    <w:p w:rsidR="00B05A50" w:rsidRDefault="00B05A50" w:rsidP="00B05A50">
      <w:r>
        <w:t>echo "command[check_load]=/usr/local/nagios/libexec/check_load -w 15,10,6 -c 30,25,20"&gt;&gt;/usr/local/nagios/etc/nrpe.cfg</w:t>
      </w:r>
    </w:p>
    <w:p w:rsidR="00B05A50" w:rsidRDefault="00B05A50" w:rsidP="00B05A50">
      <w:r>
        <w:t>echo "command[check_mem]=/usr/local/nagios/libexec/check_memory.pl -w 6% -c 3%"&gt;&gt;/usr/local/nagios/etc/nrpe.cfg</w:t>
      </w:r>
    </w:p>
    <w:p w:rsidR="00B05A50" w:rsidRDefault="00B05A50" w:rsidP="00B05A50">
      <w:r>
        <w:t>echo "command[check_disk]=/usr/local/nagios/libexec/check_disk -w 20% -c 8% -p /"&gt;&gt;/usr/local/nagios/etc/nrpe.cfg</w:t>
      </w:r>
    </w:p>
    <w:p w:rsidR="00B05A50" w:rsidRDefault="00B05A50" w:rsidP="00B05A50">
      <w:r>
        <w:t>echo "command[check_swap]=/usr/local/nagios/libexec/check_swap -w 20% -c 10%"&gt;&gt;/usr/local/nagios/etc/nrpe.cfg</w:t>
      </w:r>
    </w:p>
    <w:p w:rsidR="00B05A50" w:rsidRDefault="00B05A50" w:rsidP="00B05A50">
      <w:r>
        <w:t>echo "command[check_iostat]=/usr/local/nagios/libexec/check_iostat -w 6 -c 10"&gt;&gt;/usr/local/nagios/etc/nrpe.cfg</w:t>
      </w:r>
    </w:p>
    <w:p w:rsidR="00B05A50" w:rsidRDefault="00B05A50" w:rsidP="00B05A50"/>
    <w:p w:rsidR="00B05A50" w:rsidRPr="008361A9" w:rsidRDefault="00B05A50" w:rsidP="00B05A50">
      <w:r>
        <w:rPr>
          <w:noProof/>
        </w:rPr>
        <w:drawing>
          <wp:inline distT="0" distB="0" distL="0" distR="0" wp14:anchorId="0D5A711B" wp14:editId="61B1CC6F">
            <wp:extent cx="5486400" cy="3556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55600"/>
                    </a:xfrm>
                    <a:prstGeom prst="rect">
                      <a:avLst/>
                    </a:prstGeom>
                  </pic:spPr>
                </pic:pic>
              </a:graphicData>
            </a:graphic>
          </wp:inline>
        </w:drawing>
      </w:r>
    </w:p>
    <w:p w:rsidR="00B05A50" w:rsidRDefault="00B05A50" w:rsidP="00B05A50">
      <w:r>
        <w:t>开启</w:t>
      </w:r>
      <w:r>
        <w:t>nrpe</w:t>
      </w:r>
      <w:r>
        <w:t>服务</w:t>
      </w:r>
    </w:p>
    <w:p w:rsidR="00B05A50" w:rsidRDefault="00B05A50" w:rsidP="00B05A50">
      <w:r w:rsidRPr="00BF5A21">
        <w:t>/usr/local/nagios/bin/nrpe -c /usr/local/nagios/etc/nrpe.cfg -d</w:t>
      </w:r>
    </w:p>
    <w:p w:rsidR="00B05A50" w:rsidRDefault="00B05A50" w:rsidP="00B05A50">
      <w:r>
        <w:rPr>
          <w:rFonts w:hint="eastAsia"/>
        </w:rPr>
        <w:t>echo "</w:t>
      </w:r>
      <w:r w:rsidRPr="00BF5A21">
        <w:t>/usr/local/nagios/bin/nrpe -c /usr/local/nagios/etc/nrpe.cfg -d</w:t>
      </w:r>
    </w:p>
    <w:p w:rsidR="00B05A50" w:rsidRDefault="00B05A50" w:rsidP="00B05A50">
      <w:r>
        <w:rPr>
          <w:rFonts w:hint="eastAsia"/>
        </w:rPr>
        <w:t>" &gt;&gt;/etc/rc.local</w:t>
      </w:r>
    </w:p>
    <w:p w:rsidR="00B05A50" w:rsidRDefault="00B05A50" w:rsidP="00B05A50">
      <w:pPr>
        <w:pStyle w:val="2"/>
      </w:pPr>
      <w:r>
        <w:rPr>
          <w:rFonts w:hint="eastAsia"/>
        </w:rPr>
        <w:t>配置</w:t>
      </w:r>
      <w:r>
        <w:rPr>
          <w:rFonts w:hint="eastAsia"/>
        </w:rPr>
        <w:t>server</w:t>
      </w:r>
      <w:r>
        <w:rPr>
          <w:rFonts w:hint="eastAsia"/>
        </w:rPr>
        <w:t>端</w:t>
      </w:r>
      <w:r>
        <w:rPr>
          <w:rFonts w:hint="eastAsia"/>
        </w:rPr>
        <w:t>nagios</w:t>
      </w:r>
      <w:r>
        <w:rPr>
          <w:rFonts w:hint="eastAsia"/>
        </w:rPr>
        <w:t>监控服务</w:t>
      </w:r>
    </w:p>
    <w:p w:rsidR="00B05A50" w:rsidRPr="005C480C" w:rsidRDefault="00B05A50" w:rsidP="00B05A50">
      <w:r>
        <w:rPr>
          <w:rFonts w:hint="eastAsia"/>
        </w:rPr>
        <w:t>nagios</w:t>
      </w:r>
      <w:r>
        <w:rPr>
          <w:rFonts w:hint="eastAsia"/>
        </w:rPr>
        <w:t>目录</w:t>
      </w:r>
    </w:p>
    <w:p w:rsidR="00B05A50" w:rsidRDefault="00B05A50" w:rsidP="00B05A50">
      <w:r>
        <w:rPr>
          <w:rFonts w:hint="eastAsia"/>
        </w:rPr>
        <w:t>─</w:t>
      </w:r>
      <w:r>
        <w:rPr>
          <w:rFonts w:hint="eastAsia"/>
        </w:rPr>
        <w:t>[root@salt-master] - [/usr/local/nagios] - [626]</w:t>
      </w:r>
    </w:p>
    <w:p w:rsidR="00B05A50" w:rsidRDefault="00B05A50" w:rsidP="00B05A50">
      <w:r>
        <w:rPr>
          <w:rFonts w:hint="eastAsia"/>
        </w:rPr>
        <w:t>└─</w:t>
      </w:r>
      <w:r>
        <w:rPr>
          <w:rFonts w:hint="eastAsia"/>
        </w:rPr>
        <w:t>[$] ll                                                                            [20:51:21]</w:t>
      </w:r>
    </w:p>
    <w:p w:rsidR="00B05A50" w:rsidRDefault="00B05A50" w:rsidP="00B05A50">
      <w:r>
        <w:t>total 32K</w:t>
      </w:r>
    </w:p>
    <w:p w:rsidR="00B05A50" w:rsidRDefault="00B05A50" w:rsidP="00B05A50">
      <w:r>
        <w:t>drwxrwxr-x  2 nagios nagios 4.0K Sep 28 22:29 bin</w:t>
      </w:r>
    </w:p>
    <w:p w:rsidR="00B05A50" w:rsidRDefault="00B05A50" w:rsidP="00B05A50">
      <w:r>
        <w:t>drwxrwxr-x  3 nagios nagios 4.0K Sep 28 22:29 etc</w:t>
      </w:r>
    </w:p>
    <w:p w:rsidR="00B05A50" w:rsidRDefault="00B05A50" w:rsidP="00B05A50">
      <w:r>
        <w:t>drwxr-xr-x  2 root   root   4.0K Sep 28 21:23 include</w:t>
      </w:r>
    </w:p>
    <w:p w:rsidR="00B05A50" w:rsidRDefault="00B05A50" w:rsidP="00B05A50">
      <w:r>
        <w:t>drwxrwxr-x  2 nagios nagios 4.0K Sep 28 22:29 libexec</w:t>
      </w:r>
    </w:p>
    <w:p w:rsidR="00B05A50" w:rsidRDefault="00B05A50" w:rsidP="00B05A50">
      <w:r>
        <w:t>drwxr-xr-x  5 root   root   4.0K Sep 28 21:23 perl</w:t>
      </w:r>
    </w:p>
    <w:p w:rsidR="00B05A50" w:rsidRDefault="00B05A50" w:rsidP="00B05A50">
      <w:r>
        <w:t>drwxrwxr-x  2 nagios nagios 4.0K Sep 27 21:41 sbin</w:t>
      </w:r>
    </w:p>
    <w:p w:rsidR="00B05A50" w:rsidRDefault="00B05A50" w:rsidP="00B05A50">
      <w:r>
        <w:t>drwxrwxr-x 11 nagios nagios 4.0K Sep 28 21:23 share</w:t>
      </w:r>
    </w:p>
    <w:p w:rsidR="00B05A50" w:rsidRPr="005C480C" w:rsidRDefault="00B05A50" w:rsidP="00B05A50">
      <w:r>
        <w:t>drwxrwxr-x  5 nagios nagios 4.0K Sep 29 20:51 var</w:t>
      </w:r>
    </w:p>
    <w:p w:rsidR="00B05A50" w:rsidRDefault="00B05A50" w:rsidP="00B05A50">
      <w:r>
        <w:rPr>
          <w:noProof/>
        </w:rPr>
        <w:drawing>
          <wp:inline distT="0" distB="0" distL="0" distR="0" wp14:anchorId="3E624206" wp14:editId="5A8BB36C">
            <wp:extent cx="5486400" cy="198437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1984375"/>
                    </a:xfrm>
                    <a:prstGeom prst="rect">
                      <a:avLst/>
                    </a:prstGeom>
                  </pic:spPr>
                </pic:pic>
              </a:graphicData>
            </a:graphic>
          </wp:inline>
        </w:drawing>
      </w:r>
    </w:p>
    <w:p w:rsidR="00B05A50" w:rsidRDefault="00B05A50" w:rsidP="00B05A50"/>
    <w:p w:rsidR="00B05A50" w:rsidRDefault="00B05A50" w:rsidP="00B05A50"/>
    <w:p w:rsidR="00B05A50" w:rsidRDefault="00B05A50" w:rsidP="00B05A50"/>
    <w:p w:rsidR="00B05A50" w:rsidRDefault="00B05A50" w:rsidP="00B05A50">
      <w:r>
        <w:t>配置主配置文件</w:t>
      </w:r>
      <w:r>
        <w:t>nagios</w:t>
      </w:r>
      <w:r>
        <w:rPr>
          <w:rFonts w:hint="eastAsia"/>
        </w:rPr>
        <w:t>.cfg</w:t>
      </w:r>
    </w:p>
    <w:p w:rsidR="00B05A50" w:rsidRDefault="00B05A50" w:rsidP="00B05A50">
      <w:r>
        <w:t>找到</w:t>
      </w:r>
      <w:r>
        <w:t>cfg</w:t>
      </w:r>
      <w:r>
        <w:rPr>
          <w:rFonts w:hint="eastAsia"/>
        </w:rPr>
        <w:t>_file</w:t>
      </w:r>
      <w:r>
        <w:rPr>
          <w:rFonts w:hint="eastAsia"/>
        </w:rPr>
        <w:t>部分，进行设置</w:t>
      </w:r>
    </w:p>
    <w:p w:rsidR="00B05A50" w:rsidRDefault="00B05A50" w:rsidP="00B05A50">
      <w:r>
        <w:rPr>
          <w:rFonts w:hint="eastAsia"/>
        </w:rPr>
        <w:t>vim /usr/local/nagios/etc/nagios.cfg +34</w:t>
      </w:r>
    </w:p>
    <w:p w:rsidR="00B05A50" w:rsidRDefault="00B05A50" w:rsidP="00B05A50">
      <w:r>
        <w:rPr>
          <w:rFonts w:hint="eastAsia"/>
        </w:rPr>
        <w:t>添加如下内容</w:t>
      </w:r>
    </w:p>
    <w:p w:rsidR="00B05A50" w:rsidRDefault="00B05A50" w:rsidP="00B05A50">
      <w:r>
        <w:t>cfg_file=/usr/local/nagios/etc/objects/</w:t>
      </w:r>
      <w:r>
        <w:rPr>
          <w:rFonts w:hint="eastAsia"/>
        </w:rPr>
        <w:t>hosts</w:t>
      </w:r>
      <w:r>
        <w:t>.cfg</w:t>
      </w:r>
    </w:p>
    <w:p w:rsidR="00B05A50" w:rsidRDefault="00B05A50" w:rsidP="00B05A50">
      <w:r>
        <w:t>cfg_file=/usr/local/nagios/etc/objects/</w:t>
      </w:r>
      <w:r>
        <w:rPr>
          <w:rFonts w:hint="eastAsia"/>
        </w:rPr>
        <w:t>services</w:t>
      </w:r>
      <w:r>
        <w:t>.cfg</w:t>
      </w:r>
    </w:p>
    <w:p w:rsidR="00B05A50" w:rsidRDefault="00B05A50" w:rsidP="00B05A50">
      <w:r>
        <w:t>cfg_</w:t>
      </w:r>
      <w:r>
        <w:rPr>
          <w:rFonts w:hint="eastAsia"/>
        </w:rPr>
        <w:t>dir</w:t>
      </w:r>
      <w:r>
        <w:t>=/usr/local/nagios/etc/objects/</w:t>
      </w:r>
      <w:r>
        <w:rPr>
          <w:rFonts w:hint="eastAsia"/>
        </w:rPr>
        <w:t>services</w:t>
      </w:r>
    </w:p>
    <w:p w:rsidR="00B05A50" w:rsidRDefault="00B05A50" w:rsidP="00B05A50"/>
    <w:p w:rsidR="00B05A50" w:rsidRDefault="00B05A50" w:rsidP="00B05A50">
      <w:r>
        <w:rPr>
          <w:rFonts w:hint="eastAsia"/>
        </w:rPr>
        <w:t>去掉</w:t>
      </w:r>
      <w:r>
        <w:rPr>
          <w:rFonts w:hint="eastAsia"/>
        </w:rPr>
        <w:t>localhost.cfg</w:t>
      </w:r>
      <w:r>
        <w:rPr>
          <w:rFonts w:hint="eastAsia"/>
        </w:rPr>
        <w:t>配置</w:t>
      </w:r>
    </w:p>
    <w:p w:rsidR="00B05A50" w:rsidRDefault="00B05A50" w:rsidP="00B05A50">
      <w:r>
        <w:rPr>
          <w:rFonts w:hint="eastAsia"/>
        </w:rPr>
        <w:t>添加</w:t>
      </w:r>
      <w:r>
        <w:rPr>
          <w:rFonts w:hint="eastAsia"/>
        </w:rPr>
        <w:t>hosts</w:t>
      </w:r>
      <w:r>
        <w:rPr>
          <w:rFonts w:hint="eastAsia"/>
        </w:rPr>
        <w:t>和</w:t>
      </w:r>
      <w:r>
        <w:rPr>
          <w:rFonts w:hint="eastAsia"/>
        </w:rPr>
        <w:t>services</w:t>
      </w:r>
      <w:r>
        <w:rPr>
          <w:rFonts w:hint="eastAsia"/>
        </w:rPr>
        <w:t>文件及目录文件</w:t>
      </w:r>
    </w:p>
    <w:p w:rsidR="00B05A50" w:rsidRDefault="00B05A50" w:rsidP="00B05A50">
      <w:r>
        <w:t>cd /usr/local/nagios/etc/objects/</w:t>
      </w:r>
    </w:p>
    <w:p w:rsidR="00B05A50" w:rsidRDefault="00B05A50" w:rsidP="00B05A50">
      <w:r>
        <w:t>head -51 localhost.cfg &gt;hosts.cfg</w:t>
      </w:r>
    </w:p>
    <w:p w:rsidR="00B05A50" w:rsidRDefault="00B05A50" w:rsidP="00B05A50">
      <w:r>
        <w:t>touch services.cfg</w:t>
      </w:r>
    </w:p>
    <w:p w:rsidR="00B05A50" w:rsidRDefault="00B05A50" w:rsidP="00B05A50">
      <w:r>
        <w:t>mkdir /usr/local/nagios/etc/objects/services</w:t>
      </w:r>
    </w:p>
    <w:p w:rsidR="00B05A50" w:rsidRDefault="00B05A50" w:rsidP="00B05A50">
      <w:r>
        <w:t>chown -R nagios.nagios  *</w:t>
      </w:r>
    </w:p>
    <w:p w:rsidR="00B05A50" w:rsidRDefault="00B05A50" w:rsidP="00B05A50"/>
    <w:p w:rsidR="00B05A50" w:rsidRDefault="00B05A50" w:rsidP="00B05A50">
      <w:pPr>
        <w:pStyle w:val="2"/>
      </w:pPr>
      <w:r>
        <w:rPr>
          <w:rFonts w:hint="eastAsia"/>
        </w:rPr>
        <w:t>监控模式</w:t>
      </w:r>
    </w:p>
    <w:p w:rsidR="00B05A50" w:rsidRDefault="00B05A50" w:rsidP="00B05A50">
      <w:r>
        <w:rPr>
          <w:noProof/>
        </w:rPr>
        <w:drawing>
          <wp:inline distT="0" distB="0" distL="0" distR="0" wp14:anchorId="3575AC80" wp14:editId="7E67878F">
            <wp:extent cx="5486400" cy="231457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2314575"/>
                    </a:xfrm>
                    <a:prstGeom prst="rect">
                      <a:avLst/>
                    </a:prstGeom>
                  </pic:spPr>
                </pic:pic>
              </a:graphicData>
            </a:graphic>
          </wp:inline>
        </w:drawing>
      </w:r>
    </w:p>
    <w:p w:rsidR="00B05A50" w:rsidRDefault="00B05A50" w:rsidP="00B05A50"/>
    <w:p w:rsidR="00B05A50" w:rsidRDefault="00B05A50" w:rsidP="00B05A50">
      <w:pPr>
        <w:pStyle w:val="2"/>
      </w:pPr>
      <w:r>
        <w:rPr>
          <w:rFonts w:hint="eastAsia"/>
        </w:rPr>
        <w:lastRenderedPageBreak/>
        <w:t>hosts.cfg</w:t>
      </w:r>
      <w:r>
        <w:rPr>
          <w:rFonts w:hint="eastAsia"/>
        </w:rPr>
        <w:t>生产配置</w:t>
      </w:r>
    </w:p>
    <w:p w:rsidR="00B05A50" w:rsidRDefault="00B05A50" w:rsidP="00B05A50">
      <w:pPr>
        <w:rPr>
          <w:noProof/>
        </w:rPr>
      </w:pPr>
    </w:p>
    <w:p w:rsidR="00B05A50" w:rsidRDefault="00B05A50" w:rsidP="00B05A50">
      <w:pPr>
        <w:rPr>
          <w:noProof/>
        </w:rPr>
      </w:pPr>
    </w:p>
    <w:p w:rsidR="00B05A50" w:rsidRDefault="00B05A50" w:rsidP="00B05A50">
      <w:r>
        <w:rPr>
          <w:noProof/>
        </w:rPr>
        <w:drawing>
          <wp:inline distT="0" distB="0" distL="0" distR="0" wp14:anchorId="67C5C2C0" wp14:editId="28CD3025">
            <wp:extent cx="5486400" cy="340360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403600"/>
                    </a:xfrm>
                    <a:prstGeom prst="rect">
                      <a:avLst/>
                    </a:prstGeom>
                  </pic:spPr>
                </pic:pic>
              </a:graphicData>
            </a:graphic>
          </wp:inline>
        </w:drawing>
      </w:r>
    </w:p>
    <w:p w:rsidR="00B05A50" w:rsidRDefault="00B05A50" w:rsidP="00B05A50">
      <w:r>
        <w:rPr>
          <w:rFonts w:hint="eastAsia"/>
        </w:rPr>
        <w:t>本次配置信息如下：共三台主机。</w:t>
      </w:r>
    </w:p>
    <w:tbl>
      <w:tblPr>
        <w:tblStyle w:val="a6"/>
        <w:tblW w:w="0" w:type="auto"/>
        <w:tblLook w:val="04A0" w:firstRow="1" w:lastRow="0" w:firstColumn="1" w:lastColumn="0" w:noHBand="0" w:noVBand="1"/>
      </w:tblPr>
      <w:tblGrid>
        <w:gridCol w:w="2924"/>
        <w:gridCol w:w="2954"/>
        <w:gridCol w:w="2644"/>
      </w:tblGrid>
      <w:tr w:rsidR="00B05A50" w:rsidTr="000852EA">
        <w:tc>
          <w:tcPr>
            <w:tcW w:w="3346" w:type="dxa"/>
          </w:tcPr>
          <w:p w:rsidR="00B05A50" w:rsidRDefault="00B05A50" w:rsidP="000852EA">
            <w:pPr>
              <w:ind w:firstLine="0"/>
            </w:pPr>
            <w:r>
              <w:t>主机名</w:t>
            </w:r>
          </w:p>
        </w:tc>
        <w:tc>
          <w:tcPr>
            <w:tcW w:w="3347" w:type="dxa"/>
          </w:tcPr>
          <w:p w:rsidR="00B05A50" w:rsidRDefault="00B05A50" w:rsidP="000852EA">
            <w:pPr>
              <w:ind w:firstLine="0"/>
            </w:pPr>
            <w:r>
              <w:rPr>
                <w:rFonts w:hint="eastAsia"/>
              </w:rPr>
              <w:t>IP</w:t>
            </w:r>
          </w:p>
        </w:tc>
        <w:tc>
          <w:tcPr>
            <w:tcW w:w="3347" w:type="dxa"/>
          </w:tcPr>
          <w:p w:rsidR="00B05A50" w:rsidRDefault="00B05A50" w:rsidP="000852EA">
            <w:pPr>
              <w:ind w:firstLine="0"/>
            </w:pPr>
            <w:r>
              <w:t>用户</w:t>
            </w:r>
          </w:p>
        </w:tc>
      </w:tr>
      <w:tr w:rsidR="00B05A50" w:rsidTr="000852EA">
        <w:tc>
          <w:tcPr>
            <w:tcW w:w="3346" w:type="dxa"/>
          </w:tcPr>
          <w:p w:rsidR="00B05A50" w:rsidRDefault="00B05A50" w:rsidP="000852EA">
            <w:pPr>
              <w:ind w:firstLine="0"/>
            </w:pPr>
            <w:r w:rsidRPr="00F73EF1">
              <w:t>nagios-client1</w:t>
            </w:r>
          </w:p>
        </w:tc>
        <w:tc>
          <w:tcPr>
            <w:tcW w:w="3347" w:type="dxa"/>
          </w:tcPr>
          <w:p w:rsidR="00B05A50" w:rsidRDefault="00B05A50" w:rsidP="000852EA">
            <w:pPr>
              <w:ind w:firstLine="0"/>
            </w:pPr>
            <w:r w:rsidRPr="00F73EF1">
              <w:t>192.168.132.16</w:t>
            </w:r>
          </w:p>
        </w:tc>
        <w:tc>
          <w:tcPr>
            <w:tcW w:w="3347" w:type="dxa"/>
          </w:tcPr>
          <w:p w:rsidR="00B05A50" w:rsidRDefault="00B05A50" w:rsidP="000852EA">
            <w:pPr>
              <w:ind w:firstLine="0"/>
            </w:pPr>
            <w:r>
              <w:t>客户端</w:t>
            </w:r>
          </w:p>
        </w:tc>
      </w:tr>
      <w:tr w:rsidR="00B05A50" w:rsidTr="000852EA">
        <w:tc>
          <w:tcPr>
            <w:tcW w:w="3346" w:type="dxa"/>
          </w:tcPr>
          <w:p w:rsidR="00B05A50" w:rsidRDefault="00B05A50" w:rsidP="000852EA">
            <w:pPr>
              <w:ind w:firstLine="0"/>
            </w:pPr>
            <w:r>
              <w:t>nagios-client</w:t>
            </w:r>
            <w:r>
              <w:rPr>
                <w:rFonts w:hint="eastAsia"/>
              </w:rPr>
              <w:t>2</w:t>
            </w:r>
          </w:p>
        </w:tc>
        <w:tc>
          <w:tcPr>
            <w:tcW w:w="3347" w:type="dxa"/>
          </w:tcPr>
          <w:p w:rsidR="00B05A50" w:rsidRDefault="00B05A50" w:rsidP="000852EA">
            <w:pPr>
              <w:ind w:firstLine="0"/>
            </w:pPr>
            <w:r w:rsidRPr="00F73EF1">
              <w:t>192.168.132.14</w:t>
            </w:r>
          </w:p>
        </w:tc>
        <w:tc>
          <w:tcPr>
            <w:tcW w:w="3347" w:type="dxa"/>
          </w:tcPr>
          <w:p w:rsidR="00B05A50" w:rsidRDefault="00B05A50" w:rsidP="000852EA">
            <w:pPr>
              <w:ind w:firstLine="0"/>
            </w:pPr>
            <w:r>
              <w:t>客户端</w:t>
            </w:r>
          </w:p>
        </w:tc>
      </w:tr>
      <w:tr w:rsidR="00B05A50" w:rsidTr="000852EA">
        <w:tc>
          <w:tcPr>
            <w:tcW w:w="3346" w:type="dxa"/>
          </w:tcPr>
          <w:p w:rsidR="00B05A50" w:rsidRDefault="00B05A50" w:rsidP="000852EA">
            <w:pPr>
              <w:ind w:firstLine="0"/>
            </w:pPr>
            <w:r w:rsidRPr="00F73EF1">
              <w:t>nagios-server</w:t>
            </w:r>
          </w:p>
        </w:tc>
        <w:tc>
          <w:tcPr>
            <w:tcW w:w="3347" w:type="dxa"/>
          </w:tcPr>
          <w:p w:rsidR="00B05A50" w:rsidRDefault="00B05A50" w:rsidP="000852EA">
            <w:pPr>
              <w:ind w:firstLine="0"/>
            </w:pPr>
            <w:r w:rsidRPr="00453EA0">
              <w:t>192.168.132.20</w:t>
            </w:r>
          </w:p>
        </w:tc>
        <w:tc>
          <w:tcPr>
            <w:tcW w:w="3347" w:type="dxa"/>
          </w:tcPr>
          <w:p w:rsidR="00B05A50" w:rsidRDefault="00B05A50" w:rsidP="000852EA">
            <w:pPr>
              <w:ind w:firstLine="0"/>
            </w:pPr>
            <w:r>
              <w:t>nagios</w:t>
            </w:r>
            <w:r>
              <w:t>服务端</w:t>
            </w:r>
          </w:p>
        </w:tc>
      </w:tr>
    </w:tbl>
    <w:p w:rsidR="00B05A50" w:rsidRDefault="00B05A50" w:rsidP="00B05A50">
      <w:r>
        <w:t>vim</w:t>
      </w:r>
      <w:r>
        <w:rPr>
          <w:rFonts w:hint="eastAsia"/>
        </w:rPr>
        <w:t xml:space="preserve"> hosts.cfg</w:t>
      </w:r>
    </w:p>
    <w:p w:rsidR="00B05A50" w:rsidRDefault="00B05A50" w:rsidP="00B05A50">
      <w:r>
        <w:t>define host{</w:t>
      </w:r>
    </w:p>
    <w:p w:rsidR="00B05A50" w:rsidRDefault="00B05A50" w:rsidP="00B05A50">
      <w:r>
        <w:t xml:space="preserve">        use                     linux-server</w:t>
      </w:r>
    </w:p>
    <w:p w:rsidR="00B05A50" w:rsidRDefault="00B05A50" w:rsidP="00B05A50">
      <w:r>
        <w:t xml:space="preserve">        host_name               016-nagios-client1</w:t>
      </w:r>
    </w:p>
    <w:p w:rsidR="00B05A50" w:rsidRDefault="00B05A50" w:rsidP="00B05A50">
      <w:r>
        <w:t xml:space="preserve">        alias                   016-nagios-client1</w:t>
      </w:r>
    </w:p>
    <w:p w:rsidR="00B05A50" w:rsidRDefault="00B05A50" w:rsidP="00B05A50">
      <w:r>
        <w:t xml:space="preserve">        address                 192.168.132.16</w:t>
      </w:r>
    </w:p>
    <w:p w:rsidR="00B05A50" w:rsidRDefault="00B05A50" w:rsidP="00B05A50">
      <w:r>
        <w:t xml:space="preserve">        }</w:t>
      </w:r>
    </w:p>
    <w:p w:rsidR="00B05A50" w:rsidRDefault="00B05A50" w:rsidP="00B05A50">
      <w:r>
        <w:t>define host{</w:t>
      </w:r>
    </w:p>
    <w:p w:rsidR="00B05A50" w:rsidRDefault="00B05A50" w:rsidP="00B05A50">
      <w:r>
        <w:t xml:space="preserve">        use                     linux-server</w:t>
      </w:r>
    </w:p>
    <w:p w:rsidR="00B05A50" w:rsidRDefault="00B05A50" w:rsidP="00B05A50">
      <w:r>
        <w:t xml:space="preserve">        host_name               014-nagios-client2</w:t>
      </w:r>
    </w:p>
    <w:p w:rsidR="00B05A50" w:rsidRDefault="00B05A50" w:rsidP="00B05A50">
      <w:r>
        <w:lastRenderedPageBreak/>
        <w:t xml:space="preserve">        alias                   014-nagios-client2</w:t>
      </w:r>
    </w:p>
    <w:p w:rsidR="00B05A50" w:rsidRDefault="00B05A50" w:rsidP="00B05A50">
      <w:r>
        <w:t xml:space="preserve">        address                 192.168.132.14</w:t>
      </w:r>
    </w:p>
    <w:p w:rsidR="00B05A50" w:rsidRDefault="00B05A50" w:rsidP="00B05A50">
      <w:r>
        <w:t xml:space="preserve">        }</w:t>
      </w:r>
    </w:p>
    <w:p w:rsidR="00B05A50" w:rsidRDefault="00B05A50" w:rsidP="00B05A50"/>
    <w:p w:rsidR="00B05A50" w:rsidRDefault="00B05A50" w:rsidP="00B05A50">
      <w:r>
        <w:rPr>
          <w:rFonts w:hint="eastAsia"/>
        </w:rPr>
        <w:t>配置文件里加了两台主机的配置。</w:t>
      </w:r>
    </w:p>
    <w:p w:rsidR="00B05A50" w:rsidRDefault="00B05A50" w:rsidP="00B05A50">
      <w:r>
        <w:rPr>
          <w:rFonts w:hint="eastAsia"/>
        </w:rPr>
        <w:t>定义一个主机组</w:t>
      </w:r>
    </w:p>
    <w:p w:rsidR="00B05A50" w:rsidRDefault="00B05A50" w:rsidP="00B05A50">
      <w:r>
        <w:t>define hostgroup{</w:t>
      </w:r>
    </w:p>
    <w:p w:rsidR="00B05A50" w:rsidRDefault="00B05A50" w:rsidP="00B05A50">
      <w:r>
        <w:t xml:space="preserve">        hostgroup_name  linux-servers </w:t>
      </w:r>
    </w:p>
    <w:p w:rsidR="00B05A50" w:rsidRDefault="00B05A50" w:rsidP="00B05A50">
      <w:r>
        <w:t xml:space="preserve">        alias           Linux Servers </w:t>
      </w:r>
    </w:p>
    <w:p w:rsidR="00B05A50" w:rsidRDefault="00B05A50" w:rsidP="00B05A50">
      <w:r>
        <w:t xml:space="preserve">        members         </w:t>
      </w:r>
      <w:r w:rsidRPr="00755387">
        <w:rPr>
          <w:highlight w:val="yellow"/>
        </w:rPr>
        <w:t>016-nagios-client1,014-nagios-client2</w:t>
      </w:r>
    </w:p>
    <w:p w:rsidR="00B05A50" w:rsidRDefault="00B05A50" w:rsidP="00B05A50">
      <w:r>
        <w:t xml:space="preserve">        }</w:t>
      </w:r>
    </w:p>
    <w:p w:rsidR="00B05A50" w:rsidRDefault="00B05A50" w:rsidP="00B05A50">
      <w:pPr>
        <w:pStyle w:val="2"/>
      </w:pPr>
      <w:r>
        <w:rPr>
          <w:rFonts w:hint="eastAsia"/>
        </w:rPr>
        <w:t>services.cfg</w:t>
      </w:r>
      <w:r>
        <w:rPr>
          <w:rFonts w:hint="eastAsia"/>
        </w:rPr>
        <w:t>配置</w:t>
      </w:r>
    </w:p>
    <w:p w:rsidR="00B05A50" w:rsidRDefault="00B05A50" w:rsidP="00B05A50">
      <w:r>
        <w:rPr>
          <w:noProof/>
        </w:rPr>
        <w:drawing>
          <wp:inline distT="0" distB="0" distL="0" distR="0" wp14:anchorId="1A734C26" wp14:editId="543D039A">
            <wp:extent cx="5486400" cy="31699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169920"/>
                    </a:xfrm>
                    <a:prstGeom prst="rect">
                      <a:avLst/>
                    </a:prstGeom>
                  </pic:spPr>
                </pic:pic>
              </a:graphicData>
            </a:graphic>
          </wp:inline>
        </w:drawing>
      </w:r>
    </w:p>
    <w:p w:rsidR="00B05A50" w:rsidRDefault="00B05A50" w:rsidP="00B05A50"/>
    <w:p w:rsidR="00B05A50" w:rsidRDefault="00B05A50" w:rsidP="00B05A50">
      <w:r>
        <w:rPr>
          <w:rFonts w:hint="eastAsia"/>
        </w:rPr>
        <w:t xml:space="preserve">vim services.cfg   </w:t>
      </w:r>
      <w:r>
        <w:rPr>
          <w:rFonts w:hint="eastAsia"/>
        </w:rPr>
        <w:t>以磁盘监控为例</w:t>
      </w:r>
    </w:p>
    <w:p w:rsidR="00B05A50" w:rsidRDefault="00B05A50" w:rsidP="00B05A50">
      <w:r>
        <w:t>define service{</w:t>
      </w:r>
    </w:p>
    <w:p w:rsidR="00B05A50" w:rsidRDefault="00B05A50" w:rsidP="00B05A50">
      <w:r>
        <w:tab/>
        <w:t>use     generic-tuwei</w:t>
      </w:r>
      <w:r>
        <w:rPr>
          <w:rFonts w:hint="eastAsia"/>
        </w:rPr>
        <w:t>-</w:t>
      </w:r>
      <w:r>
        <w:t>service</w:t>
      </w:r>
    </w:p>
    <w:p w:rsidR="00B05A50" w:rsidRDefault="00B05A50" w:rsidP="00B05A50">
      <w:r>
        <w:tab/>
        <w:t>host_name  016-nagios-client1,014-nagios-client2</w:t>
      </w:r>
    </w:p>
    <w:p w:rsidR="00B05A50" w:rsidRDefault="00B05A50" w:rsidP="00B05A50">
      <w:r>
        <w:lastRenderedPageBreak/>
        <w:t xml:space="preserve">        service_description   disk</w:t>
      </w:r>
    </w:p>
    <w:p w:rsidR="00B05A50" w:rsidRDefault="00B05A50" w:rsidP="00B05A50">
      <w:r>
        <w:tab/>
        <w:t>check_command     check_nrpe!check_disk</w:t>
      </w:r>
      <w:r>
        <w:tab/>
      </w:r>
      <w:r>
        <w:tab/>
      </w:r>
    </w:p>
    <w:p w:rsidR="00B05A50" w:rsidRDefault="00B05A50" w:rsidP="00B05A50">
      <w:r>
        <w:t xml:space="preserve">        max_check_attempts              8</w:t>
      </w:r>
      <w:r>
        <w:tab/>
      </w:r>
      <w:r>
        <w:tab/>
      </w:r>
    </w:p>
    <w:p w:rsidR="00B05A50" w:rsidRDefault="00B05A50" w:rsidP="00B05A50">
      <w:r>
        <w:t xml:space="preserve">        normal_check_interval           3</w:t>
      </w:r>
      <w:r>
        <w:tab/>
      </w:r>
      <w:r>
        <w:tab/>
      </w:r>
      <w:r>
        <w:tab/>
      </w:r>
    </w:p>
    <w:p w:rsidR="00B05A50" w:rsidRDefault="00B05A50" w:rsidP="00B05A50">
      <w:r>
        <w:t xml:space="preserve">        retry_check_interval            2</w:t>
      </w:r>
      <w:r>
        <w:tab/>
      </w:r>
      <w:r>
        <w:tab/>
      </w:r>
      <w:r>
        <w:tab/>
      </w:r>
    </w:p>
    <w:p w:rsidR="00B05A50" w:rsidRDefault="00B05A50" w:rsidP="00B05A50">
      <w:r>
        <w:t xml:space="preserve">        check_period</w:t>
      </w:r>
      <w:r>
        <w:tab/>
      </w:r>
      <w:r>
        <w:tab/>
        <w:t xml:space="preserve">            24x7</w:t>
      </w:r>
    </w:p>
    <w:p w:rsidR="00B05A50" w:rsidRDefault="00B05A50" w:rsidP="00B05A50">
      <w:r>
        <w:tab/>
        <w:t>notification_period</w:t>
      </w:r>
      <w:r>
        <w:tab/>
        <w:t xml:space="preserve">            24x7</w:t>
      </w:r>
      <w:r>
        <w:tab/>
      </w:r>
      <w:r>
        <w:tab/>
      </w:r>
    </w:p>
    <w:p w:rsidR="00B05A50" w:rsidRDefault="00B05A50" w:rsidP="00B05A50">
      <w:r>
        <w:tab/>
        <w:t>notification_interval</w:t>
      </w:r>
      <w:r>
        <w:tab/>
        <w:t xml:space="preserve">        360</w:t>
      </w:r>
      <w:r>
        <w:tab/>
      </w:r>
      <w:r>
        <w:tab/>
      </w:r>
    </w:p>
    <w:p w:rsidR="00B05A50" w:rsidRDefault="00B05A50" w:rsidP="00B05A50">
      <w:r>
        <w:tab/>
        <w:t>notification_options</w:t>
      </w:r>
      <w:r>
        <w:tab/>
        <w:t xml:space="preserve">        w,u,c,r</w:t>
      </w:r>
      <w:r>
        <w:tab/>
      </w:r>
      <w:r>
        <w:tab/>
      </w:r>
    </w:p>
    <w:p w:rsidR="00B05A50" w:rsidRDefault="00B05A50" w:rsidP="00B05A50">
      <w:r>
        <w:tab/>
        <w:t>contact_groups</w:t>
      </w:r>
      <w:r>
        <w:tab/>
      </w:r>
      <w:r>
        <w:tab/>
        <w:t xml:space="preserve">        admins</w:t>
      </w:r>
    </w:p>
    <w:p w:rsidR="00B05A50" w:rsidRDefault="00B05A50" w:rsidP="00B05A50">
      <w:r>
        <w:tab/>
        <w:t>process_perf_data               1</w:t>
      </w:r>
    </w:p>
    <w:p w:rsidR="00B05A50" w:rsidRDefault="00B05A50" w:rsidP="00B05A50">
      <w:r>
        <w:tab/>
        <w:t>}</w:t>
      </w:r>
      <w:r w:rsidRPr="00DF2B46">
        <w:rPr>
          <w:rFonts w:hint="eastAsia"/>
        </w:rPr>
        <w:t>也可以将相同的部分放到模板中。</w:t>
      </w:r>
    </w:p>
    <w:p w:rsidR="00B05A50" w:rsidRDefault="00B05A50" w:rsidP="00B05A50">
      <w:r>
        <w:t>检查语法</w:t>
      </w:r>
      <w:r w:rsidRPr="00C61866">
        <w:t>/etc/init.d/nagios checkconfig</w:t>
      </w:r>
    </w:p>
    <w:p w:rsidR="00B05A50" w:rsidRDefault="00B05A50" w:rsidP="00B05A50">
      <w:r>
        <w:rPr>
          <w:rFonts w:hint="eastAsia"/>
        </w:rPr>
        <w:t>有报错，因为</w:t>
      </w:r>
      <w:r>
        <w:rPr>
          <w:rFonts w:hint="eastAsia"/>
        </w:rPr>
        <w:t>check_nrpe</w:t>
      </w:r>
      <w:r>
        <w:rPr>
          <w:rFonts w:hint="eastAsia"/>
        </w:rPr>
        <w:t>还没有定义</w:t>
      </w:r>
    </w:p>
    <w:p w:rsidR="00B05A50" w:rsidRDefault="00B05A50" w:rsidP="00B05A50">
      <w:r w:rsidRPr="009775D4">
        <w:t>vim commands.cfg</w:t>
      </w:r>
    </w:p>
    <w:p w:rsidR="00B05A50" w:rsidRDefault="00B05A50" w:rsidP="00B05A50">
      <w:r>
        <w:rPr>
          <w:rFonts w:hint="eastAsia"/>
        </w:rPr>
        <w:t>添加如下内容</w:t>
      </w:r>
      <w:r>
        <w:rPr>
          <w:rFonts w:hint="eastAsia"/>
        </w:rPr>
        <w:t>nrpe</w:t>
      </w:r>
      <w:r>
        <w:rPr>
          <w:rFonts w:hint="eastAsia"/>
        </w:rPr>
        <w:t>定义</w:t>
      </w:r>
    </w:p>
    <w:p w:rsidR="00B05A50" w:rsidRDefault="00B05A50" w:rsidP="00B05A50">
      <w:r>
        <w:t># 'check_nrpe' command definition</w:t>
      </w:r>
    </w:p>
    <w:p w:rsidR="00B05A50" w:rsidRDefault="00B05A50" w:rsidP="00B05A50">
      <w:r>
        <w:t>define command{</w:t>
      </w:r>
    </w:p>
    <w:p w:rsidR="00B05A50" w:rsidRDefault="00B05A50" w:rsidP="00B05A50">
      <w:r>
        <w:t xml:space="preserve">        command_name    check_nrpe</w:t>
      </w:r>
    </w:p>
    <w:p w:rsidR="00B05A50" w:rsidRDefault="00B05A50" w:rsidP="00B05A50">
      <w:r>
        <w:t xml:space="preserve">        command_line    $USER1$/check_nrpe -H $HOSTADDRESS$ -c $ARG1$</w:t>
      </w:r>
    </w:p>
    <w:p w:rsidR="00B05A50" w:rsidRPr="00C61866" w:rsidRDefault="00B05A50" w:rsidP="00B05A50">
      <w:r>
        <w:t xml:space="preserve">        }</w:t>
      </w:r>
      <w:r>
        <w:rPr>
          <w:rFonts w:hint="eastAsia"/>
        </w:rPr>
        <w:t xml:space="preserve"> </w:t>
      </w:r>
    </w:p>
    <w:p w:rsidR="00B05A50" w:rsidRDefault="00B05A50" w:rsidP="00B05A50">
      <w:r>
        <w:t>编辑</w:t>
      </w:r>
      <w:r>
        <w:t>cgi</w:t>
      </w:r>
      <w:r>
        <w:t>配置文件</w:t>
      </w:r>
      <w:r>
        <w:rPr>
          <w:rFonts w:hint="eastAsia"/>
        </w:rPr>
        <w:t>，</w:t>
      </w:r>
      <w:r>
        <w:t>进行授权</w:t>
      </w:r>
      <w:r>
        <w:rPr>
          <w:rFonts w:hint="eastAsia"/>
        </w:rPr>
        <w:t>。由于之前创建</w:t>
      </w:r>
      <w:r>
        <w:rPr>
          <w:rFonts w:hint="eastAsia"/>
        </w:rPr>
        <w:t>web</w:t>
      </w:r>
      <w:r>
        <w:rPr>
          <w:rFonts w:hint="eastAsia"/>
        </w:rPr>
        <w:t>登陆用户为</w:t>
      </w:r>
      <w:r>
        <w:rPr>
          <w:rFonts w:hint="eastAsia"/>
        </w:rPr>
        <w:t>tuwei</w:t>
      </w:r>
      <w:r>
        <w:rPr>
          <w:rFonts w:hint="eastAsia"/>
        </w:rPr>
        <w:t>，没有权限查看主机及服务信息。</w:t>
      </w:r>
    </w:p>
    <w:p w:rsidR="00B05A50" w:rsidRDefault="00B05A50" w:rsidP="00B05A50">
      <w:r>
        <w:rPr>
          <w:rFonts w:hint="eastAsia"/>
        </w:rPr>
        <w:t>可以将</w:t>
      </w:r>
      <w:r>
        <w:rPr>
          <w:rFonts w:hint="eastAsia"/>
        </w:rPr>
        <w:t>nagiosadmin</w:t>
      </w:r>
      <w:r>
        <w:rPr>
          <w:rFonts w:hint="eastAsia"/>
        </w:rPr>
        <w:t>用户替换为</w:t>
      </w:r>
      <w:r>
        <w:rPr>
          <w:rFonts w:hint="eastAsia"/>
        </w:rPr>
        <w:t>tuwei</w:t>
      </w:r>
      <w:r>
        <w:rPr>
          <w:rFonts w:hint="eastAsia"/>
        </w:rPr>
        <w:t>，或者在后面加上</w:t>
      </w:r>
      <w:r>
        <w:rPr>
          <w:rFonts w:hint="eastAsia"/>
        </w:rPr>
        <w:t>tuwei</w:t>
      </w:r>
      <w:r>
        <w:rPr>
          <w:rFonts w:hint="eastAsia"/>
        </w:rPr>
        <w:t>，用逗号隔开。</w:t>
      </w:r>
    </w:p>
    <w:p w:rsidR="00B05A50" w:rsidRDefault="00B05A50" w:rsidP="00B05A50">
      <w:r>
        <w:rPr>
          <w:rFonts w:hint="eastAsia"/>
        </w:rPr>
        <w:t>:g/nagiosadmin/s//tuwei/g</w:t>
      </w:r>
    </w:p>
    <w:p w:rsidR="00B05A50" w:rsidRDefault="00B05A50" w:rsidP="00B05A50"/>
    <w:p w:rsidR="00B05A50" w:rsidRDefault="00B05A50" w:rsidP="00B05A50">
      <w:r>
        <w:rPr>
          <w:rFonts w:hint="eastAsia"/>
        </w:rPr>
        <w:t>启动</w:t>
      </w:r>
      <w:r>
        <w:rPr>
          <w:rFonts w:hint="eastAsia"/>
        </w:rPr>
        <w:t>nagios</w:t>
      </w:r>
      <w:r>
        <w:rPr>
          <w:rFonts w:hint="eastAsia"/>
        </w:rPr>
        <w:t>服务</w:t>
      </w:r>
    </w:p>
    <w:p w:rsidR="00B05A50" w:rsidRDefault="00B05A50" w:rsidP="00B05A50">
      <w:r>
        <w:rPr>
          <w:rFonts w:hint="eastAsia"/>
        </w:rPr>
        <w:lastRenderedPageBreak/>
        <w:t>登陆</w:t>
      </w:r>
      <w:r>
        <w:rPr>
          <w:rFonts w:hint="eastAsia"/>
        </w:rPr>
        <w:t>web</w:t>
      </w:r>
      <w:r>
        <w:rPr>
          <w:rFonts w:hint="eastAsia"/>
        </w:rPr>
        <w:t>界面查看</w:t>
      </w:r>
      <w:r>
        <w:rPr>
          <w:rFonts w:hint="eastAsia"/>
        </w:rPr>
        <w:t>services</w:t>
      </w:r>
      <w:r>
        <w:rPr>
          <w:rFonts w:hint="eastAsia"/>
        </w:rPr>
        <w:t>和</w:t>
      </w:r>
      <w:r>
        <w:rPr>
          <w:rFonts w:hint="eastAsia"/>
        </w:rPr>
        <w:t>hosts</w:t>
      </w:r>
      <w:r>
        <w:rPr>
          <w:rFonts w:hint="eastAsia"/>
        </w:rPr>
        <w:t>信息</w:t>
      </w:r>
    </w:p>
    <w:p w:rsidR="00B05A50" w:rsidRDefault="00B05A50" w:rsidP="00B05A50">
      <w:r>
        <w:rPr>
          <w:noProof/>
        </w:rPr>
        <w:drawing>
          <wp:inline distT="0" distB="0" distL="0" distR="0" wp14:anchorId="09256885" wp14:editId="7B275EB3">
            <wp:extent cx="5486400" cy="76390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86400" cy="763905"/>
                    </a:xfrm>
                    <a:prstGeom prst="rect">
                      <a:avLst/>
                    </a:prstGeom>
                  </pic:spPr>
                </pic:pic>
              </a:graphicData>
            </a:graphic>
          </wp:inline>
        </w:drawing>
      </w:r>
    </w:p>
    <w:p w:rsidR="00B05A50" w:rsidRDefault="00B05A50" w:rsidP="00B05A50">
      <w:r>
        <w:rPr>
          <w:noProof/>
        </w:rPr>
        <w:drawing>
          <wp:inline distT="0" distB="0" distL="0" distR="0" wp14:anchorId="45A14498" wp14:editId="56D1464C">
            <wp:extent cx="5486400" cy="82232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86400" cy="822325"/>
                    </a:xfrm>
                    <a:prstGeom prst="rect">
                      <a:avLst/>
                    </a:prstGeom>
                  </pic:spPr>
                </pic:pic>
              </a:graphicData>
            </a:graphic>
          </wp:inline>
        </w:drawing>
      </w:r>
    </w:p>
    <w:p w:rsidR="00B05A50" w:rsidRDefault="00B05A50" w:rsidP="00B05A50">
      <w:r>
        <w:t>配置目录生效</w:t>
      </w:r>
      <w:r>
        <w:rPr>
          <w:rFonts w:hint="eastAsia"/>
        </w:rPr>
        <w:t>，</w:t>
      </w:r>
      <w:r>
        <w:t>之前在</w:t>
      </w:r>
      <w:r>
        <w:t>nagios</w:t>
      </w:r>
      <w:r>
        <w:t>主配置文件中加入了目录</w:t>
      </w:r>
      <w:r>
        <w:rPr>
          <w:rFonts w:hint="eastAsia"/>
        </w:rPr>
        <w:t>。</w:t>
      </w:r>
    </w:p>
    <w:p w:rsidR="00B05A50" w:rsidRDefault="00B05A50" w:rsidP="00B05A50">
      <w:r>
        <w:rPr>
          <w:rFonts w:hint="eastAsia"/>
        </w:rPr>
        <w:t>则只要该目录下有</w:t>
      </w:r>
      <w:r>
        <w:rPr>
          <w:rFonts w:hint="eastAsia"/>
        </w:rPr>
        <w:t>*.cfg</w:t>
      </w:r>
      <w:r>
        <w:rPr>
          <w:rFonts w:hint="eastAsia"/>
        </w:rPr>
        <w:t>的文件都会被</w:t>
      </w:r>
      <w:r>
        <w:rPr>
          <w:rFonts w:hint="eastAsia"/>
        </w:rPr>
        <w:t>nagios</w:t>
      </w:r>
      <w:r>
        <w:rPr>
          <w:rFonts w:hint="eastAsia"/>
        </w:rPr>
        <w:t>加载。比如按照</w:t>
      </w:r>
      <w:r>
        <w:rPr>
          <w:rFonts w:hint="eastAsia"/>
        </w:rPr>
        <w:t>IP</w:t>
      </w:r>
      <w:r>
        <w:rPr>
          <w:rFonts w:hint="eastAsia"/>
        </w:rPr>
        <w:t>来命名配置文件。可以批量生成配置文件。</w:t>
      </w:r>
    </w:p>
    <w:p w:rsidR="00B05A50" w:rsidRDefault="00B05A50" w:rsidP="00B05A50">
      <w:pPr>
        <w:pStyle w:val="2"/>
      </w:pPr>
      <w:r>
        <w:rPr>
          <w:rFonts w:hint="eastAsia"/>
        </w:rPr>
        <w:t>nagios</w:t>
      </w:r>
      <w:r>
        <w:rPr>
          <w:rFonts w:hint="eastAsia"/>
        </w:rPr>
        <w:t>模板并开发脚本批量配置模板</w:t>
      </w:r>
    </w:p>
    <w:p w:rsidR="00B05A50" w:rsidRDefault="00B05A50" w:rsidP="00B05A50">
      <w:r>
        <w:rPr>
          <w:rFonts w:hint="eastAsia"/>
        </w:rPr>
        <w:t>把所有服务的配置都简写，然后把相关参数放到模板</w:t>
      </w:r>
      <w:r w:rsidRPr="009B27EC">
        <w:t>templates.cfg</w:t>
      </w:r>
      <w:r>
        <w:t>中</w:t>
      </w:r>
    </w:p>
    <w:p w:rsidR="00B05A50" w:rsidRDefault="00B05A50" w:rsidP="00B05A50">
      <w:r>
        <w:rPr>
          <w:rFonts w:hint="eastAsia"/>
        </w:rPr>
        <w:t>通过脚本批量生成模板，按照监控项，如按照物理服务器资源。</w:t>
      </w:r>
    </w:p>
    <w:p w:rsidR="00B05A50" w:rsidRDefault="00B05A50" w:rsidP="00B05A50"/>
    <w:p w:rsidR="00B05A50" w:rsidRDefault="00B05A50" w:rsidP="00B05A50">
      <w:pPr>
        <w:pStyle w:val="2"/>
      </w:pPr>
      <w:r>
        <w:rPr>
          <w:rFonts w:hint="eastAsia"/>
        </w:rPr>
        <w:t>服务端口及</w:t>
      </w:r>
      <w:r>
        <w:rPr>
          <w:rFonts w:hint="eastAsia"/>
        </w:rPr>
        <w:t>URL</w:t>
      </w:r>
      <w:r>
        <w:rPr>
          <w:rFonts w:hint="eastAsia"/>
        </w:rPr>
        <w:t>监控</w:t>
      </w:r>
    </w:p>
    <w:p w:rsidR="00B05A50" w:rsidRDefault="00B05A50" w:rsidP="00B05A50">
      <w:r>
        <w:rPr>
          <w:rFonts w:hint="eastAsia"/>
        </w:rPr>
        <w:t>nagios</w:t>
      </w:r>
      <w:r>
        <w:rPr>
          <w:rFonts w:hint="eastAsia"/>
        </w:rPr>
        <w:t>服务端发起监控。</w:t>
      </w:r>
    </w:p>
    <w:p w:rsidR="00B05A50" w:rsidRDefault="00B05A50" w:rsidP="00B05A50">
      <w:r>
        <w:rPr>
          <w:rFonts w:hint="eastAsia"/>
        </w:rPr>
        <w:t>此类服务一般都是开启了对外提供服务的业务。</w:t>
      </w:r>
    </w:p>
    <w:p w:rsidR="00B05A50" w:rsidRDefault="00B05A50" w:rsidP="00B05A50">
      <w:r>
        <w:rPr>
          <w:rFonts w:hint="eastAsia"/>
        </w:rPr>
        <w:t>端口监控，使用的是</w:t>
      </w:r>
      <w:r>
        <w:rPr>
          <w:rFonts w:hint="eastAsia"/>
        </w:rPr>
        <w:t>check_tcp</w:t>
      </w:r>
      <w:r>
        <w:rPr>
          <w:rFonts w:hint="eastAsia"/>
        </w:rPr>
        <w:t>插件，主动获取客户端信息</w:t>
      </w:r>
    </w:p>
    <w:p w:rsidR="00B05A50" w:rsidRDefault="00B05A50" w:rsidP="00B05A50">
      <w:r>
        <w:t>[root@nagios-server libexec]# ./check_tcp -H 192.168.132.14 -p 80</w:t>
      </w:r>
    </w:p>
    <w:p w:rsidR="00B05A50" w:rsidRDefault="00B05A50" w:rsidP="00B05A50">
      <w:r>
        <w:t>TCP OK - 0.001 second response time on port 80|time=0.000735s;;;0.000000;10.000000</w:t>
      </w:r>
    </w:p>
    <w:p w:rsidR="00B05A50" w:rsidRDefault="00B05A50" w:rsidP="00B05A50">
      <w:r>
        <w:t>define service{</w:t>
      </w:r>
    </w:p>
    <w:p w:rsidR="00B05A50" w:rsidRDefault="00B05A50" w:rsidP="00B05A50">
      <w:r>
        <w:t xml:space="preserve">        use     generic-service</w:t>
      </w:r>
    </w:p>
    <w:p w:rsidR="00B05A50" w:rsidRDefault="00B05A50" w:rsidP="00B05A50">
      <w:r>
        <w:t xml:space="preserve">        host_name  016-nagios-client1,014-nagios-client2</w:t>
      </w:r>
    </w:p>
    <w:p w:rsidR="00B05A50" w:rsidRDefault="00B05A50" w:rsidP="00B05A50">
      <w:r>
        <w:t xml:space="preserve">        service_description             </w:t>
      </w:r>
      <w:r>
        <w:rPr>
          <w:rFonts w:hint="eastAsia"/>
        </w:rPr>
        <w:t>http_80</w:t>
      </w:r>
    </w:p>
    <w:p w:rsidR="00B05A50" w:rsidRDefault="00B05A50" w:rsidP="00B05A50">
      <w:r>
        <w:t xml:space="preserve">        check_command                   </w:t>
      </w:r>
      <w:r>
        <w:rPr>
          <w:rFonts w:hint="eastAsia"/>
        </w:rPr>
        <w:t>check_tcp!80</w:t>
      </w:r>
    </w:p>
    <w:p w:rsidR="00B05A50" w:rsidRDefault="00B05A50" w:rsidP="00B05A50">
      <w:r>
        <w:rPr>
          <w:rFonts w:hint="eastAsia"/>
        </w:rPr>
        <w:t>}</w:t>
      </w:r>
    </w:p>
    <w:p w:rsidR="00B05A50" w:rsidRDefault="00B05A50" w:rsidP="00B05A50">
      <w:r>
        <w:rPr>
          <w:rFonts w:hint="eastAsia"/>
        </w:rPr>
        <w:lastRenderedPageBreak/>
        <w:t>其他参数类似。</w:t>
      </w:r>
    </w:p>
    <w:p w:rsidR="00B05A50" w:rsidRDefault="00B05A50" w:rsidP="00B05A50"/>
    <w:p w:rsidR="00B05A50" w:rsidRDefault="00B05A50" w:rsidP="00B05A50">
      <w:r>
        <w:rPr>
          <w:rFonts w:hint="eastAsia"/>
        </w:rPr>
        <w:t>如果是监控</w:t>
      </w:r>
      <w:r>
        <w:rPr>
          <w:rFonts w:hint="eastAsia"/>
        </w:rPr>
        <w:t>ping</w:t>
      </w:r>
    </w:p>
    <w:p w:rsidR="00B05A50" w:rsidRDefault="00B05A50" w:rsidP="00B05A50"/>
    <w:p w:rsidR="00B05A50" w:rsidRDefault="00B05A50" w:rsidP="00B05A50">
      <w:r>
        <w:t>define service{</w:t>
      </w:r>
    </w:p>
    <w:p w:rsidR="00B05A50" w:rsidRDefault="00B05A50" w:rsidP="00B05A50">
      <w:r>
        <w:t xml:space="preserve">        use     generic-service</w:t>
      </w:r>
    </w:p>
    <w:p w:rsidR="00B05A50" w:rsidRDefault="00B05A50" w:rsidP="00B05A50">
      <w:r>
        <w:t xml:space="preserve">        host_name  016-nagios-client1,014-nagios-client2</w:t>
      </w:r>
    </w:p>
    <w:p w:rsidR="00B05A50" w:rsidRDefault="00B05A50" w:rsidP="00B05A50">
      <w:r>
        <w:t xml:space="preserve">        service_description             ping</w:t>
      </w:r>
    </w:p>
    <w:p w:rsidR="00B05A50" w:rsidRDefault="00B05A50" w:rsidP="00B05A50">
      <w:r>
        <w:t xml:space="preserve">        check_command                check_ping!100.0,20%!500.0,60%</w:t>
      </w:r>
    </w:p>
    <w:p w:rsidR="00B05A50" w:rsidRDefault="00B05A50" w:rsidP="00B05A50">
      <w:r>
        <w:rPr>
          <w:rFonts w:hint="eastAsia"/>
        </w:rPr>
        <w:t>}</w:t>
      </w:r>
    </w:p>
    <w:p w:rsidR="00B05A50" w:rsidRDefault="00B05A50" w:rsidP="00B05A50"/>
    <w:p w:rsidR="00B05A50" w:rsidRDefault="00B05A50" w:rsidP="00B05A50"/>
    <w:p w:rsidR="00B05A50" w:rsidRDefault="00B05A50" w:rsidP="00B05A50">
      <w:r>
        <w:rPr>
          <w:rFonts w:hint="eastAsia"/>
        </w:rPr>
        <w:t>url</w:t>
      </w:r>
      <w:r>
        <w:rPr>
          <w:rFonts w:hint="eastAsia"/>
        </w:rPr>
        <w:t>监控实质：命令行理解</w:t>
      </w:r>
      <w:r>
        <w:rPr>
          <w:rFonts w:hint="eastAsia"/>
        </w:rPr>
        <w:t>http</w:t>
      </w:r>
      <w:r>
        <w:rPr>
          <w:rFonts w:hint="eastAsia"/>
        </w:rPr>
        <w:t>监控原理。</w:t>
      </w:r>
    </w:p>
    <w:p w:rsidR="00B05A50" w:rsidRDefault="00B05A50" w:rsidP="00B05A50">
      <w:r>
        <w:rPr>
          <w:rFonts w:hint="eastAsia"/>
        </w:rPr>
        <w:t>url</w:t>
      </w:r>
      <w:r>
        <w:rPr>
          <w:rFonts w:hint="eastAsia"/>
        </w:rPr>
        <w:t>监控和端口类似</w:t>
      </w:r>
    </w:p>
    <w:p w:rsidR="00B05A50" w:rsidRDefault="00B05A50" w:rsidP="00B05A50">
      <w:r>
        <w:t>define service{</w:t>
      </w:r>
    </w:p>
    <w:p w:rsidR="00B05A50" w:rsidRDefault="00B05A50" w:rsidP="00B05A50">
      <w:r>
        <w:t xml:space="preserve">        use     generic-service</w:t>
      </w:r>
    </w:p>
    <w:p w:rsidR="00B05A50" w:rsidRDefault="00B05A50" w:rsidP="00B05A50">
      <w:r>
        <w:t xml:space="preserve">        host_name  016-nagios-client1,014-nagios-client2</w:t>
      </w:r>
    </w:p>
    <w:p w:rsidR="00B05A50" w:rsidRDefault="00B05A50" w:rsidP="00B05A50">
      <w:r>
        <w:t xml:space="preserve">        service_description             </w:t>
      </w:r>
      <w:r>
        <w:rPr>
          <w:rFonts w:hint="eastAsia"/>
        </w:rPr>
        <w:t>http_url</w:t>
      </w:r>
    </w:p>
    <w:p w:rsidR="00B05A50" w:rsidRDefault="00B05A50" w:rsidP="00B05A50">
      <w:r>
        <w:t xml:space="preserve">        check_command                </w:t>
      </w:r>
      <w:r>
        <w:rPr>
          <w:rFonts w:hint="eastAsia"/>
        </w:rPr>
        <w:t>check_weburl! -H blog.tuwei.org -u /test.html</w:t>
      </w:r>
    </w:p>
    <w:p w:rsidR="00B05A50" w:rsidRDefault="00B05A50" w:rsidP="00B05A50">
      <w:r>
        <w:rPr>
          <w:rFonts w:hint="eastAsia"/>
        </w:rPr>
        <w:t>}</w:t>
      </w:r>
    </w:p>
    <w:p w:rsidR="00B05A50" w:rsidRDefault="00B05A50" w:rsidP="00B05A50">
      <w:r>
        <w:rPr>
          <w:rFonts w:hint="eastAsia"/>
        </w:rPr>
        <w:t>在客户端配置域名主机服务，由于是测试环境，在电脑</w:t>
      </w:r>
      <w:r>
        <w:rPr>
          <w:rFonts w:hint="eastAsia"/>
        </w:rPr>
        <w:t>hosts</w:t>
      </w:r>
      <w:r>
        <w:rPr>
          <w:rFonts w:hint="eastAsia"/>
        </w:rPr>
        <w:t>文件中加入</w:t>
      </w:r>
      <w:r>
        <w:rPr>
          <w:rFonts w:hint="eastAsia"/>
        </w:rPr>
        <w:t>ip</w:t>
      </w:r>
      <w:r>
        <w:rPr>
          <w:rFonts w:hint="eastAsia"/>
        </w:rPr>
        <w:t>和对应域名</w:t>
      </w:r>
    </w:p>
    <w:p w:rsidR="00B05A50" w:rsidRDefault="00B05A50" w:rsidP="00B05A50">
      <w:r>
        <w:rPr>
          <w:rFonts w:hint="eastAsia"/>
        </w:rPr>
        <w:t>在</w:t>
      </w:r>
      <w:r>
        <w:rPr>
          <w:rFonts w:hint="eastAsia"/>
        </w:rPr>
        <w:t>command.cfg</w:t>
      </w:r>
      <w:r>
        <w:rPr>
          <w:rFonts w:hint="eastAsia"/>
        </w:rPr>
        <w:t>配置中加入</w:t>
      </w:r>
      <w:r>
        <w:rPr>
          <w:rFonts w:hint="eastAsia"/>
        </w:rPr>
        <w:t>weburl</w:t>
      </w:r>
      <w:r>
        <w:rPr>
          <w:rFonts w:hint="eastAsia"/>
        </w:rPr>
        <w:t>信息。</w:t>
      </w:r>
    </w:p>
    <w:p w:rsidR="00B05A50" w:rsidRDefault="00B05A50" w:rsidP="00B05A50"/>
    <w:p w:rsidR="00B05A50" w:rsidRDefault="00B05A50" w:rsidP="00B05A50">
      <w:r>
        <w:t># 'check_weburl' command definition</w:t>
      </w:r>
    </w:p>
    <w:p w:rsidR="00B05A50" w:rsidRDefault="00B05A50" w:rsidP="00B05A50">
      <w:r>
        <w:t>define command{</w:t>
      </w:r>
    </w:p>
    <w:p w:rsidR="00B05A50" w:rsidRDefault="00B05A50" w:rsidP="00B05A50">
      <w:r>
        <w:t xml:space="preserve">        command_name    check_weburl</w:t>
      </w:r>
    </w:p>
    <w:p w:rsidR="00B05A50" w:rsidRDefault="00B05A50" w:rsidP="00B05A50">
      <w:r>
        <w:lastRenderedPageBreak/>
        <w:t xml:space="preserve">        command_line    $USER1$/check_http -H $ARG1$ -w 10 -c 30</w:t>
      </w:r>
    </w:p>
    <w:p w:rsidR="00B05A50" w:rsidRPr="001E65A0" w:rsidRDefault="00B05A50" w:rsidP="00B05A50">
      <w:r>
        <w:t xml:space="preserve">        }</w:t>
      </w:r>
    </w:p>
    <w:p w:rsidR="00B05A50" w:rsidRDefault="00B05A50" w:rsidP="00B05A50"/>
    <w:p w:rsidR="00B05A50" w:rsidRDefault="00B05A50" w:rsidP="00B05A50">
      <w:r>
        <w:rPr>
          <w:rFonts w:hint="eastAsia"/>
        </w:rPr>
        <w:t>特殊字符的</w:t>
      </w:r>
      <w:r>
        <w:rPr>
          <w:rFonts w:hint="eastAsia"/>
        </w:rPr>
        <w:t>url</w:t>
      </w:r>
      <w:r>
        <w:rPr>
          <w:rFonts w:hint="eastAsia"/>
        </w:rPr>
        <w:t>地址进行监控：将</w:t>
      </w:r>
      <w:r>
        <w:rPr>
          <w:rFonts w:hint="eastAsia"/>
        </w:rPr>
        <w:t>url</w:t>
      </w:r>
      <w:r>
        <w:rPr>
          <w:rFonts w:hint="eastAsia"/>
        </w:rPr>
        <w:t>地址添加</w:t>
      </w:r>
      <w:r>
        <w:rPr>
          <w:rFonts w:hint="eastAsia"/>
        </w:rPr>
        <w:t>""</w:t>
      </w:r>
      <w:r>
        <w:rPr>
          <w:rFonts w:hint="eastAsia"/>
        </w:rPr>
        <w:t>即可。</w:t>
      </w:r>
    </w:p>
    <w:p w:rsidR="00B05A50" w:rsidRDefault="00B05A50" w:rsidP="00B05A50">
      <w:r>
        <w:rPr>
          <w:rFonts w:hint="eastAsia"/>
        </w:rPr>
        <w:t>生产环境中可以将以上端口、</w:t>
      </w:r>
      <w:r>
        <w:rPr>
          <w:rFonts w:hint="eastAsia"/>
        </w:rPr>
        <w:t>url</w:t>
      </w:r>
      <w:r>
        <w:rPr>
          <w:rFonts w:hint="eastAsia"/>
        </w:rPr>
        <w:t>都作为模板</w:t>
      </w:r>
    </w:p>
    <w:p w:rsidR="00B05A50" w:rsidRDefault="00B05A50" w:rsidP="00B05A50">
      <w:pPr>
        <w:pStyle w:val="2"/>
      </w:pPr>
      <w:r>
        <w:rPr>
          <w:rFonts w:hint="eastAsia"/>
        </w:rPr>
        <w:t>服务分组</w:t>
      </w:r>
    </w:p>
    <w:p w:rsidR="00B05A50" w:rsidRDefault="00B05A50" w:rsidP="00B05A50">
      <w:r>
        <w:rPr>
          <w:rFonts w:hint="eastAsia"/>
        </w:rPr>
        <w:t>语法如下</w:t>
      </w:r>
    </w:p>
    <w:p w:rsidR="00B05A50" w:rsidRDefault="00B05A50" w:rsidP="00B05A50">
      <w:r>
        <w:rPr>
          <w:rFonts w:hint="eastAsia"/>
        </w:rPr>
        <w:t>define servicegroup {</w:t>
      </w:r>
    </w:p>
    <w:p w:rsidR="00B05A50" w:rsidRDefault="00B05A50" w:rsidP="00B05A50">
      <w:r>
        <w:rPr>
          <w:rFonts w:hint="eastAsia"/>
        </w:rPr>
        <w:t xml:space="preserve">   servicegroup_name  MEM Useage       </w:t>
      </w:r>
    </w:p>
    <w:p w:rsidR="00B05A50" w:rsidRDefault="00B05A50" w:rsidP="00B05A50">
      <w:r>
        <w:rPr>
          <w:rFonts w:hint="eastAsia"/>
        </w:rPr>
        <w:t xml:space="preserve">  alias          linux servers</w:t>
      </w:r>
    </w:p>
    <w:p w:rsidR="00B05A50" w:rsidRDefault="00B05A50" w:rsidP="00B05A50">
      <w:r>
        <w:rPr>
          <w:rFonts w:hint="eastAsia"/>
        </w:rPr>
        <w:t>members       016-nagios-client1,</w:t>
      </w:r>
      <w:r w:rsidRPr="00284939">
        <w:rPr>
          <w:rFonts w:hint="eastAsia"/>
        </w:rPr>
        <w:t xml:space="preserve"> </w:t>
      </w:r>
      <w:r>
        <w:rPr>
          <w:rFonts w:hint="eastAsia"/>
        </w:rPr>
        <w:t>MEM Useage,</w:t>
      </w:r>
      <w:r w:rsidRPr="00F36B76">
        <w:rPr>
          <w:rFonts w:hint="eastAsia"/>
        </w:rPr>
        <w:t xml:space="preserve"> </w:t>
      </w:r>
      <w:r>
        <w:rPr>
          <w:rFonts w:hint="eastAsia"/>
        </w:rPr>
        <w:t>014-nagios-client2,</w:t>
      </w:r>
      <w:r w:rsidRPr="00284939">
        <w:rPr>
          <w:rFonts w:hint="eastAsia"/>
        </w:rPr>
        <w:t xml:space="preserve"> </w:t>
      </w:r>
      <w:r>
        <w:rPr>
          <w:rFonts w:hint="eastAsia"/>
        </w:rPr>
        <w:t>MEM Useage</w:t>
      </w:r>
    </w:p>
    <w:p w:rsidR="00B05A50" w:rsidRDefault="00B05A50" w:rsidP="00B05A50"/>
    <w:p w:rsidR="00B05A50" w:rsidRDefault="00B05A50" w:rsidP="00B05A50">
      <w:r>
        <w:rPr>
          <w:rFonts w:hint="eastAsia"/>
        </w:rPr>
        <w:t>}</w:t>
      </w:r>
    </w:p>
    <w:p w:rsidR="00B05A50" w:rsidRDefault="00B05A50" w:rsidP="00B05A50">
      <w:r>
        <w:rPr>
          <w:rFonts w:hint="eastAsia"/>
        </w:rPr>
        <w:t>修改模板中关于</w:t>
      </w:r>
      <w:r>
        <w:rPr>
          <w:rFonts w:hint="eastAsia"/>
        </w:rPr>
        <w:t>mem</w:t>
      </w:r>
      <w:r>
        <w:rPr>
          <w:rFonts w:hint="eastAsia"/>
        </w:rPr>
        <w:t>，将描述改为</w:t>
      </w:r>
      <w:r>
        <w:rPr>
          <w:rFonts w:hint="eastAsia"/>
        </w:rPr>
        <w:t>MEM Useage</w:t>
      </w:r>
      <w:r>
        <w:rPr>
          <w:rFonts w:hint="eastAsia"/>
        </w:rPr>
        <w:t>。在</w:t>
      </w:r>
      <w:r>
        <w:rPr>
          <w:rFonts w:hint="eastAsia"/>
        </w:rPr>
        <w:t>services.cfg</w:t>
      </w:r>
      <w:r>
        <w:rPr>
          <w:rFonts w:hint="eastAsia"/>
        </w:rPr>
        <w:t>文件中添加服务组信息。</w:t>
      </w:r>
    </w:p>
    <w:p w:rsidR="00B05A50" w:rsidRDefault="00B05A50" w:rsidP="00B05A50">
      <w:r>
        <w:rPr>
          <w:noProof/>
        </w:rPr>
        <w:drawing>
          <wp:inline distT="0" distB="0" distL="0" distR="0" wp14:anchorId="4E3689D4" wp14:editId="1D527983">
            <wp:extent cx="5486400" cy="130238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302385"/>
                    </a:xfrm>
                    <a:prstGeom prst="rect">
                      <a:avLst/>
                    </a:prstGeom>
                  </pic:spPr>
                </pic:pic>
              </a:graphicData>
            </a:graphic>
          </wp:inline>
        </w:drawing>
      </w:r>
    </w:p>
    <w:p w:rsidR="00B05A50" w:rsidRDefault="00B05A50" w:rsidP="00B05A50">
      <w:r>
        <w:rPr>
          <w:rFonts w:hint="eastAsia"/>
        </w:rPr>
        <w:t>如上，添加了</w:t>
      </w:r>
      <w:r>
        <w:rPr>
          <w:rFonts w:hint="eastAsia"/>
        </w:rPr>
        <w:t>4</w:t>
      </w:r>
      <w:r>
        <w:rPr>
          <w:rFonts w:hint="eastAsia"/>
        </w:rPr>
        <w:t>个服务组。在生产环境中根据业务服务进行查看。</w:t>
      </w:r>
    </w:p>
    <w:p w:rsidR="000852EA" w:rsidRDefault="000852EA" w:rsidP="000852EA">
      <w:r>
        <w:rPr>
          <w:rFonts w:hint="eastAsia"/>
        </w:rPr>
        <w:t>批量生成</w:t>
      </w:r>
      <w:r>
        <w:rPr>
          <w:rFonts w:hint="eastAsia"/>
        </w:rPr>
        <w:t>host</w:t>
      </w:r>
      <w:r>
        <w:rPr>
          <w:rFonts w:hint="eastAsia"/>
        </w:rPr>
        <w:t>信息，如</w:t>
      </w:r>
      <w:r>
        <w:rPr>
          <w:rFonts w:hint="eastAsia"/>
        </w:rPr>
        <w:t>host1,host2,host3</w:t>
      </w:r>
      <w:r>
        <w:rPr>
          <w:rFonts w:hint="eastAsia"/>
        </w:rPr>
        <w:t>，用在</w:t>
      </w:r>
      <w:r>
        <w:rPr>
          <w:rFonts w:hint="eastAsia"/>
        </w:rPr>
        <w:t>service</w:t>
      </w:r>
      <w:r>
        <w:rPr>
          <w:rFonts w:hint="eastAsia"/>
        </w:rPr>
        <w:t>配置中</w:t>
      </w:r>
    </w:p>
    <w:p w:rsidR="000852EA" w:rsidRDefault="000852EA" w:rsidP="000852EA"/>
    <w:p w:rsidR="000852EA" w:rsidRDefault="000852EA" w:rsidP="000852EA">
      <w:r>
        <w:t>#!/bin/bash</w:t>
      </w:r>
    </w:p>
    <w:p w:rsidR="000852EA" w:rsidRDefault="000852EA" w:rsidP="000852EA">
      <w:r>
        <w:t>num=`cat iplist |wc -l`</w:t>
      </w:r>
    </w:p>
    <w:p w:rsidR="000852EA" w:rsidRDefault="000852EA" w:rsidP="000852EA">
      <w:r>
        <w:t>i=1</w:t>
      </w:r>
    </w:p>
    <w:p w:rsidR="000852EA" w:rsidRDefault="000852EA" w:rsidP="000852EA">
      <w:r>
        <w:t>&gt;/tmp/tmp.log</w:t>
      </w:r>
    </w:p>
    <w:p w:rsidR="000852EA" w:rsidRDefault="000852EA" w:rsidP="000852EA">
      <w:r>
        <w:lastRenderedPageBreak/>
        <w:t>cat iplist|while read line</w:t>
      </w:r>
    </w:p>
    <w:p w:rsidR="000852EA" w:rsidRDefault="000852EA" w:rsidP="000852EA"/>
    <w:p w:rsidR="000852EA" w:rsidRDefault="000852EA" w:rsidP="000852EA">
      <w:r>
        <w:t>do</w:t>
      </w:r>
    </w:p>
    <w:p w:rsidR="000852EA" w:rsidRDefault="000852EA" w:rsidP="000852EA"/>
    <w:p w:rsidR="000852EA" w:rsidRDefault="000852EA" w:rsidP="000852EA">
      <w:r>
        <w:t xml:space="preserve"> if  [ $i -eq $num ];then</w:t>
      </w:r>
    </w:p>
    <w:p w:rsidR="000852EA" w:rsidRDefault="000852EA" w:rsidP="000852EA"/>
    <w:p w:rsidR="000852EA" w:rsidRDefault="000852EA" w:rsidP="000852EA">
      <w:r>
        <w:t xml:space="preserve">      echo -n "`echo $line|awk '{print $1}'`"&gt;&gt;/tmp/tmp.log</w:t>
      </w:r>
    </w:p>
    <w:p w:rsidR="000852EA" w:rsidRDefault="000852EA" w:rsidP="000852EA">
      <w:r>
        <w:t xml:space="preserve">  else</w:t>
      </w:r>
    </w:p>
    <w:p w:rsidR="000852EA" w:rsidRDefault="000852EA" w:rsidP="000852EA">
      <w:r>
        <w:t xml:space="preserve">      #echo -n "`echo $line|awk '{print $1}'`,dovecot,"&gt;&gt;/tmp/tmp.log</w:t>
      </w:r>
    </w:p>
    <w:p w:rsidR="000852EA" w:rsidRDefault="000852EA" w:rsidP="000852EA">
      <w:r>
        <w:t xml:space="preserve">      echo -n "`echo $line|awk '{print $1}'`,"&gt;&gt;/tmp/tmp.log</w:t>
      </w:r>
    </w:p>
    <w:p w:rsidR="000852EA" w:rsidRDefault="000852EA" w:rsidP="000852EA">
      <w:r>
        <w:t>fi</w:t>
      </w:r>
    </w:p>
    <w:p w:rsidR="000852EA" w:rsidRDefault="000852EA" w:rsidP="000852EA">
      <w:r>
        <w:t>let i+=1</w:t>
      </w:r>
    </w:p>
    <w:p w:rsidR="000852EA" w:rsidRDefault="000852EA" w:rsidP="000852EA">
      <w:r>
        <w:t>done</w:t>
      </w:r>
    </w:p>
    <w:p w:rsidR="000852EA" w:rsidRDefault="000852EA" w:rsidP="000852EA"/>
    <w:p w:rsidR="000852EA" w:rsidRDefault="000852EA" w:rsidP="000852EA">
      <w:r>
        <w:rPr>
          <w:rFonts w:hint="eastAsia"/>
        </w:rPr>
        <w:t>批量生成</w:t>
      </w:r>
      <w:r>
        <w:rPr>
          <w:rFonts w:hint="eastAsia"/>
        </w:rPr>
        <w:t>host</w:t>
      </w:r>
    </w:p>
    <w:p w:rsidR="000852EA" w:rsidRDefault="000852EA" w:rsidP="000852EA">
      <w:r>
        <w:t>#!/bin/sh</w:t>
      </w:r>
    </w:p>
    <w:p w:rsidR="000852EA" w:rsidRDefault="000852EA" w:rsidP="000852EA"/>
    <w:p w:rsidR="000852EA" w:rsidRDefault="000852EA" w:rsidP="000852EA">
      <w:r>
        <w:t>cat iplist|while read line</w:t>
      </w:r>
    </w:p>
    <w:p w:rsidR="000852EA" w:rsidRDefault="000852EA" w:rsidP="000852EA"/>
    <w:p w:rsidR="000852EA" w:rsidRDefault="000852EA" w:rsidP="000852EA">
      <w:r>
        <w:t>do</w:t>
      </w:r>
    </w:p>
    <w:p w:rsidR="000852EA" w:rsidRDefault="000852EA" w:rsidP="000852EA"/>
    <w:p w:rsidR="000852EA" w:rsidRDefault="000852EA" w:rsidP="000852EA">
      <w:r>
        <w:t xml:space="preserve">  host=`echo $line|awk '{print $1}'`</w:t>
      </w:r>
    </w:p>
    <w:p w:rsidR="000852EA" w:rsidRDefault="000852EA" w:rsidP="000852EA">
      <w:r>
        <w:t xml:space="preserve">  ip=`echo $line|awk '{print $2}'`</w:t>
      </w:r>
    </w:p>
    <w:p w:rsidR="000852EA" w:rsidRDefault="000852EA" w:rsidP="000852EA">
      <w:r>
        <w:t>cat &gt;&gt;hosts.cfg&lt;&lt;EOF</w:t>
      </w:r>
    </w:p>
    <w:p w:rsidR="000852EA" w:rsidRDefault="000852EA" w:rsidP="000852EA"/>
    <w:p w:rsidR="000852EA" w:rsidRDefault="000852EA" w:rsidP="000852EA">
      <w:r>
        <w:t>define host{</w:t>
      </w:r>
    </w:p>
    <w:p w:rsidR="000852EA" w:rsidRDefault="000852EA" w:rsidP="000852EA">
      <w:r>
        <w:t xml:space="preserve">        use                     linux-server</w:t>
      </w:r>
    </w:p>
    <w:p w:rsidR="000852EA" w:rsidRDefault="000852EA" w:rsidP="000852EA">
      <w:r>
        <w:t xml:space="preserve">        host_name               $host</w:t>
      </w:r>
    </w:p>
    <w:p w:rsidR="000852EA" w:rsidRDefault="000852EA" w:rsidP="000852EA">
      <w:r>
        <w:t xml:space="preserve">        alias                   $host</w:t>
      </w:r>
    </w:p>
    <w:p w:rsidR="000852EA" w:rsidRDefault="000852EA" w:rsidP="000852EA">
      <w:r>
        <w:lastRenderedPageBreak/>
        <w:t xml:space="preserve">        address                 $ip</w:t>
      </w:r>
    </w:p>
    <w:p w:rsidR="000852EA" w:rsidRDefault="000852EA" w:rsidP="000852EA">
      <w:r>
        <w:t>}</w:t>
      </w:r>
    </w:p>
    <w:p w:rsidR="000852EA" w:rsidRDefault="000852EA" w:rsidP="000852EA">
      <w:r>
        <w:t>EOF</w:t>
      </w:r>
    </w:p>
    <w:p w:rsidR="000852EA" w:rsidRDefault="000852EA" w:rsidP="000852EA"/>
    <w:p w:rsidR="00B05A50" w:rsidRDefault="000852EA" w:rsidP="000852EA">
      <w:r>
        <w:t>done</w:t>
      </w:r>
    </w:p>
    <w:p w:rsidR="00B50758" w:rsidRDefault="00B50758" w:rsidP="000852EA"/>
    <w:p w:rsidR="00B05A50" w:rsidRDefault="00B05A50" w:rsidP="00B05A50">
      <w:pPr>
        <w:pStyle w:val="2"/>
      </w:pPr>
      <w:r>
        <w:rPr>
          <w:rFonts w:hint="eastAsia"/>
        </w:rPr>
        <w:t>nagios</w:t>
      </w:r>
      <w:r>
        <w:rPr>
          <w:rFonts w:hint="eastAsia"/>
        </w:rPr>
        <w:t>图形监控管理（服务端）</w:t>
      </w:r>
    </w:p>
    <w:p w:rsidR="00B05A50" w:rsidRDefault="00B05A50" w:rsidP="00B05A50">
      <w:r>
        <w:rPr>
          <w:rFonts w:hint="eastAsia"/>
        </w:rPr>
        <w:t>Pnp</w:t>
      </w:r>
      <w:r>
        <w:rPr>
          <w:rFonts w:hint="eastAsia"/>
        </w:rPr>
        <w:t>安装图形监控曲线</w:t>
      </w:r>
    </w:p>
    <w:p w:rsidR="00B05A50" w:rsidRDefault="00B05A50" w:rsidP="00B05A50">
      <w:r>
        <w:rPr>
          <w:rFonts w:hint="eastAsia"/>
        </w:rPr>
        <w:t>pnp</w:t>
      </w:r>
      <w:r>
        <w:rPr>
          <w:rFonts w:hint="eastAsia"/>
        </w:rPr>
        <w:t>网站：</w:t>
      </w:r>
      <w:hyperlink r:id="rId18" w:history="1">
        <w:r w:rsidRPr="00D5518F">
          <w:rPr>
            <w:rStyle w:val="a5"/>
            <w:rFonts w:hint="eastAsia"/>
          </w:rPr>
          <w:t>www.pnp4nagios.org</w:t>
        </w:r>
      </w:hyperlink>
    </w:p>
    <w:p w:rsidR="00B05A50" w:rsidRDefault="00B05A50" w:rsidP="00B05A50">
      <w:r>
        <w:rPr>
          <w:rFonts w:hint="eastAsia"/>
        </w:rPr>
        <w:t>安装</w:t>
      </w:r>
      <w:r>
        <w:rPr>
          <w:rFonts w:hint="eastAsia"/>
        </w:rPr>
        <w:t>pnp</w:t>
      </w:r>
      <w:r>
        <w:rPr>
          <w:rFonts w:hint="eastAsia"/>
        </w:rPr>
        <w:t>软件依赖包</w:t>
      </w:r>
    </w:p>
    <w:p w:rsidR="00B05A50" w:rsidRDefault="00B05A50" w:rsidP="00B05A50">
      <w:r w:rsidRPr="007C2166">
        <w:t>yum -y install cairo pango zlib zlib-devel freetype freetype-devel gd gd-devel</w:t>
      </w:r>
    </w:p>
    <w:p w:rsidR="00B05A50" w:rsidRDefault="00B05A50" w:rsidP="00B05A50">
      <w:r>
        <w:rPr>
          <w:rFonts w:hint="eastAsia"/>
        </w:rPr>
        <w:t>安装</w:t>
      </w:r>
      <w:r w:rsidRPr="00DB4850">
        <w:t>libart_lgpl</w:t>
      </w:r>
      <w:r>
        <w:t>和</w:t>
      </w:r>
      <w:r w:rsidRPr="00DB4850">
        <w:t>rrdtool</w:t>
      </w:r>
      <w:r>
        <w:rPr>
          <w:rFonts w:hint="eastAsia"/>
        </w:rPr>
        <w:t>，</w:t>
      </w:r>
      <w:r>
        <w:t>这里以编译安装为例</w:t>
      </w:r>
      <w:r>
        <w:rPr>
          <w:rFonts w:hint="eastAsia"/>
        </w:rPr>
        <w:t>。</w:t>
      </w:r>
    </w:p>
    <w:p w:rsidR="00B05A50" w:rsidRDefault="00B05A50" w:rsidP="00B05A50">
      <w:r w:rsidRPr="00E1020C">
        <w:t>tar xf libart_lgpl-2.3.17.tar.gz</w:t>
      </w:r>
    </w:p>
    <w:p w:rsidR="00B05A50" w:rsidRDefault="00B05A50" w:rsidP="00B05A50">
      <w:r w:rsidRPr="00E1020C">
        <w:t>cd libart_lgpl-2.3.17</w:t>
      </w:r>
    </w:p>
    <w:p w:rsidR="00B05A50" w:rsidRDefault="00B05A50" w:rsidP="00B05A50">
      <w:r>
        <w:rPr>
          <w:rFonts w:hint="eastAsia"/>
        </w:rPr>
        <w:t>./configure</w:t>
      </w:r>
    </w:p>
    <w:p w:rsidR="00B05A50" w:rsidRDefault="00B05A50" w:rsidP="00B05A50">
      <w:r>
        <w:rPr>
          <w:rFonts w:hint="eastAsia"/>
        </w:rPr>
        <w:t>make &amp;&amp; make install</w:t>
      </w:r>
    </w:p>
    <w:p w:rsidR="00B05A50" w:rsidRDefault="00B05A50" w:rsidP="00B05A50">
      <w:r w:rsidRPr="00552B82">
        <w:t>cp -r /usr/local/include/libart-2.0/ /usr/include/</w:t>
      </w:r>
    </w:p>
    <w:p w:rsidR="00B05A50" w:rsidRDefault="00B05A50" w:rsidP="00B05A50"/>
    <w:p w:rsidR="00B05A50" w:rsidRDefault="00B05A50" w:rsidP="00B05A50"/>
    <w:p w:rsidR="00B05A50" w:rsidRDefault="00B05A50" w:rsidP="00B05A50">
      <w:r w:rsidRPr="003D224F">
        <w:t>tar xf rrdtool-1.2.14.tar.gz</w:t>
      </w:r>
    </w:p>
    <w:p w:rsidR="00B05A50" w:rsidRDefault="00B05A50" w:rsidP="00B05A50">
      <w:r w:rsidRPr="003D224F">
        <w:t>cd rrdtool-1.2.14</w:t>
      </w:r>
    </w:p>
    <w:p w:rsidR="00B05A50" w:rsidRDefault="00B05A50" w:rsidP="00B05A50">
      <w:r>
        <w:t>./con</w:t>
      </w:r>
      <w:r w:rsidRPr="001A7712">
        <w:t>f</w:t>
      </w:r>
      <w:r>
        <w:rPr>
          <w:rFonts w:hint="eastAsia"/>
        </w:rPr>
        <w:t>i</w:t>
      </w:r>
      <w:r w:rsidRPr="001A7712">
        <w:t>gure --prefix=/usr/local/rrdtool  --disable-python  --disable-tcl</w:t>
      </w:r>
    </w:p>
    <w:p w:rsidR="00B05A50" w:rsidRDefault="00B05A50" w:rsidP="00B05A50">
      <w:r>
        <w:rPr>
          <w:rFonts w:hint="eastAsia"/>
        </w:rPr>
        <w:t>make</w:t>
      </w:r>
    </w:p>
    <w:p w:rsidR="00B05A50" w:rsidRDefault="00B05A50" w:rsidP="00B05A50">
      <w:r>
        <w:rPr>
          <w:rFonts w:hint="eastAsia"/>
        </w:rPr>
        <w:t>make install</w:t>
      </w:r>
    </w:p>
    <w:p w:rsidR="00B05A50" w:rsidRDefault="00B05A50" w:rsidP="00B05A50">
      <w:r>
        <w:t>[root@salt-master rrdtool-1.2.14]# ls -l /usr/local/rrdtool/bin</w:t>
      </w:r>
    </w:p>
    <w:p w:rsidR="00B05A50" w:rsidRDefault="00B05A50" w:rsidP="00B05A50">
      <w:r>
        <w:t>total 116</w:t>
      </w:r>
    </w:p>
    <w:p w:rsidR="00B05A50" w:rsidRDefault="00B05A50" w:rsidP="00B05A50">
      <w:r>
        <w:t>-rwxr-xr-x 1 root root 55641 Oct  2 18:36 rrdcgi</w:t>
      </w:r>
    </w:p>
    <w:p w:rsidR="00B05A50" w:rsidRDefault="00B05A50" w:rsidP="00B05A50">
      <w:r>
        <w:lastRenderedPageBreak/>
        <w:t>-rwxr-xr-x 1 root root  6727 Oct  2 18:36 rrdtool</w:t>
      </w:r>
    </w:p>
    <w:p w:rsidR="00B05A50" w:rsidRDefault="00B05A50" w:rsidP="00B05A50">
      <w:r>
        <w:t>-rwxr-xr-x 1 root root 52635 Oct  2 18:36 rrdupdate</w:t>
      </w:r>
    </w:p>
    <w:p w:rsidR="00B05A50" w:rsidRDefault="00B05A50" w:rsidP="00B05A50"/>
    <w:p w:rsidR="00B05A50" w:rsidRDefault="00B05A50" w:rsidP="00B05A50">
      <w:r>
        <w:rPr>
          <w:rFonts w:hint="eastAsia"/>
        </w:rPr>
        <w:t>安装成功</w:t>
      </w:r>
    </w:p>
    <w:p w:rsidR="00B05A50" w:rsidRDefault="00B05A50" w:rsidP="00B05A50">
      <w:r>
        <w:rPr>
          <w:rFonts w:hint="eastAsia"/>
        </w:rPr>
        <w:t>安装</w:t>
      </w:r>
      <w:r>
        <w:rPr>
          <w:rFonts w:hint="eastAsia"/>
        </w:rPr>
        <w:t>pnp</w:t>
      </w:r>
    </w:p>
    <w:p w:rsidR="00B05A50" w:rsidRDefault="00B05A50" w:rsidP="00B05A50">
      <w:r w:rsidRPr="00316678">
        <w:t>tar xf pnp-0.4.14.tar.gz</w:t>
      </w:r>
    </w:p>
    <w:p w:rsidR="00B05A50" w:rsidRDefault="00B05A50" w:rsidP="00B05A50">
      <w:r w:rsidRPr="00316678">
        <w:t>cd pnp-0.4.14</w:t>
      </w:r>
    </w:p>
    <w:p w:rsidR="00B05A50" w:rsidRDefault="00B05A50" w:rsidP="00B05A50">
      <w:r>
        <w:t>./configure --with-rrdtool=/usr/local/rrdtool/bin/rrdtool \</w:t>
      </w:r>
    </w:p>
    <w:p w:rsidR="00B05A50" w:rsidRDefault="00B05A50" w:rsidP="00B05A50">
      <w:r>
        <w:t xml:space="preserve"> --with-perfdata-dir=/usr/local/nagios/share/perfdata</w:t>
      </w:r>
    </w:p>
    <w:p w:rsidR="00B05A50" w:rsidRDefault="00B05A50" w:rsidP="00B05A50">
      <w:r>
        <w:t>make all</w:t>
      </w:r>
    </w:p>
    <w:p w:rsidR="00B05A50" w:rsidRDefault="00B05A50" w:rsidP="00B05A50">
      <w:r>
        <w:t>make install</w:t>
      </w:r>
    </w:p>
    <w:p w:rsidR="00B05A50" w:rsidRDefault="00B05A50" w:rsidP="00B05A50">
      <w:r w:rsidRPr="003B1CE6">
        <w:t>make install-config</w:t>
      </w:r>
    </w:p>
    <w:p w:rsidR="00B05A50" w:rsidRDefault="00B05A50" w:rsidP="00B05A50">
      <w:r w:rsidRPr="003B1CE6">
        <w:t>make install-init</w:t>
      </w:r>
    </w:p>
    <w:p w:rsidR="00B05A50" w:rsidRDefault="00B05A50" w:rsidP="00B05A50">
      <w:r>
        <w:rPr>
          <w:rFonts w:hint="eastAsia"/>
        </w:rPr>
        <w:t>查看。</w:t>
      </w:r>
    </w:p>
    <w:p w:rsidR="00B05A50" w:rsidRDefault="00B05A50" w:rsidP="00B05A50">
      <w:r>
        <w:t>[root@salt-master pnp-0.4.14]# ll /usr/local/nagios/libexec/|grep process</w:t>
      </w:r>
    </w:p>
    <w:p w:rsidR="00B05A50" w:rsidRDefault="00B05A50" w:rsidP="00B05A50">
      <w:r>
        <w:t>-rwxr-xr-x 1 nagios nagios  31826 Oct  2 19:33 process_perfdata.pl</w:t>
      </w:r>
    </w:p>
    <w:p w:rsidR="00B05A50" w:rsidRDefault="00B05A50" w:rsidP="00B05A50">
      <w:r>
        <w:rPr>
          <w:rFonts w:hint="eastAsia"/>
        </w:rPr>
        <w:t>表示安装成功</w:t>
      </w:r>
    </w:p>
    <w:p w:rsidR="00B05A50" w:rsidRDefault="00B05A50" w:rsidP="00B05A50">
      <w:r>
        <w:rPr>
          <w:rFonts w:hint="eastAsia"/>
        </w:rPr>
        <w:t>nagios</w:t>
      </w:r>
      <w:r>
        <w:rPr>
          <w:rFonts w:hint="eastAsia"/>
        </w:rPr>
        <w:t>出图基本配置</w:t>
      </w:r>
    </w:p>
    <w:p w:rsidR="00B05A50" w:rsidRDefault="00B05A50" w:rsidP="00B05A50">
      <w:r>
        <w:rPr>
          <w:rFonts w:hint="eastAsia"/>
        </w:rPr>
        <w:t>编辑</w:t>
      </w:r>
      <w:r>
        <w:rPr>
          <w:rFonts w:hint="eastAsia"/>
        </w:rPr>
        <w:t>nagios</w:t>
      </w:r>
      <w:r>
        <w:rPr>
          <w:rFonts w:hint="eastAsia"/>
        </w:rPr>
        <w:t>配置文件</w:t>
      </w:r>
    </w:p>
    <w:p w:rsidR="00B05A50" w:rsidRPr="00227E24" w:rsidRDefault="00B05A50" w:rsidP="00B05A50">
      <w:r>
        <w:t>备份</w:t>
      </w:r>
      <w:r w:rsidRPr="00BE3DB8">
        <w:t>cp nagios.cfg nagios.cfg.ori</w:t>
      </w:r>
    </w:p>
    <w:p w:rsidR="00B05A50" w:rsidRDefault="00B05A50" w:rsidP="00B05A50">
      <w:r w:rsidRPr="00BE3DB8">
        <w:t>vim nagios.cfg +835</w:t>
      </w:r>
    </w:p>
    <w:p w:rsidR="00B05A50" w:rsidRDefault="00B05A50" w:rsidP="00B05A50">
      <w:r>
        <w:rPr>
          <w:rFonts w:hint="eastAsia"/>
        </w:rPr>
        <w:t>将</w:t>
      </w:r>
      <w:r w:rsidRPr="00CB1349">
        <w:t>process_performance_data=0</w:t>
      </w:r>
      <w:r>
        <w:rPr>
          <w:rFonts w:hint="eastAsia"/>
        </w:rPr>
        <w:t xml:space="preserve"> </w:t>
      </w:r>
      <w:r>
        <w:rPr>
          <w:rFonts w:hint="eastAsia"/>
        </w:rPr>
        <w:t>改为</w:t>
      </w:r>
      <w:r>
        <w:t>process_performance_data=</w:t>
      </w:r>
      <w:r>
        <w:rPr>
          <w:rFonts w:hint="eastAsia"/>
        </w:rPr>
        <w:t>1</w:t>
      </w:r>
    </w:p>
    <w:p w:rsidR="00B05A50" w:rsidRDefault="00B05A50" w:rsidP="00B05A50">
      <w:r w:rsidRPr="00A5716E">
        <w:t>sed -i 's#process_performance_data=0#process_performance_data=1#'  nagios.cfg</w:t>
      </w:r>
    </w:p>
    <w:p w:rsidR="00B05A50" w:rsidRDefault="00B05A50" w:rsidP="00B05A50">
      <w:r>
        <w:rPr>
          <w:rFonts w:hint="eastAsia"/>
        </w:rPr>
        <w:t>将如下两行的</w:t>
      </w:r>
      <w:r>
        <w:rPr>
          <w:rFonts w:hint="eastAsia"/>
        </w:rPr>
        <w:t>#</w:t>
      </w:r>
      <w:r>
        <w:rPr>
          <w:rFonts w:hint="eastAsia"/>
        </w:rPr>
        <w:t>去掉</w:t>
      </w:r>
    </w:p>
    <w:p w:rsidR="00B05A50" w:rsidRDefault="00B05A50" w:rsidP="00B05A50">
      <w:r>
        <w:t>#host_perfdata_command=process-host-perfdata</w:t>
      </w:r>
    </w:p>
    <w:p w:rsidR="00B05A50" w:rsidRDefault="00B05A50" w:rsidP="00B05A50">
      <w:r>
        <w:lastRenderedPageBreak/>
        <w:t>#service_perfdata_command=process-service-perfdata</w:t>
      </w:r>
    </w:p>
    <w:p w:rsidR="00B05A50" w:rsidRDefault="00B05A50" w:rsidP="00B05A50">
      <w:r>
        <w:rPr>
          <w:rFonts w:hint="eastAsia"/>
        </w:rPr>
        <w:t>修改</w:t>
      </w:r>
      <w:r>
        <w:rPr>
          <w:rFonts w:hint="eastAsia"/>
        </w:rPr>
        <w:t>command</w:t>
      </w:r>
      <w:r>
        <w:rPr>
          <w:rFonts w:hint="eastAsia"/>
        </w:rPr>
        <w:t>配置文件，添加收集数据配置。</w:t>
      </w:r>
    </w:p>
    <w:p w:rsidR="00B05A50" w:rsidRDefault="00B05A50" w:rsidP="00B05A50">
      <w:r>
        <w:rPr>
          <w:rFonts w:hint="eastAsia"/>
        </w:rPr>
        <w:t>删除里面关于</w:t>
      </w:r>
      <w:r w:rsidRPr="001B6A63">
        <w:t>process-service-perfdata</w:t>
      </w:r>
      <w:r>
        <w:t>的配置并添加以下内容</w:t>
      </w:r>
    </w:p>
    <w:p w:rsidR="00B05A50" w:rsidRDefault="00B05A50" w:rsidP="00B05A50">
      <w:r>
        <w:t># 'process-host-perfdata' command definition</w:t>
      </w:r>
    </w:p>
    <w:p w:rsidR="00B05A50" w:rsidRDefault="00B05A50" w:rsidP="00B05A50">
      <w:r>
        <w:t>define command{</w:t>
      </w:r>
    </w:p>
    <w:p w:rsidR="00B05A50" w:rsidRDefault="00B05A50" w:rsidP="00B05A50">
      <w:r>
        <w:t xml:space="preserve">        command_name    process-host-perfdata</w:t>
      </w:r>
    </w:p>
    <w:p w:rsidR="00B05A50" w:rsidRDefault="00B05A50" w:rsidP="00B05A50">
      <w:r>
        <w:t xml:space="preserve">        command_line    $USER1$/process_perfdata.pl</w:t>
      </w:r>
    </w:p>
    <w:p w:rsidR="00B05A50" w:rsidRDefault="00B05A50" w:rsidP="00B05A50">
      <w:r>
        <w:t xml:space="preserve">        }</w:t>
      </w:r>
    </w:p>
    <w:p w:rsidR="00B05A50" w:rsidRDefault="00B05A50" w:rsidP="00B05A50">
      <w:r>
        <w:t># 'process-service-perfdata' command definition</w:t>
      </w:r>
    </w:p>
    <w:p w:rsidR="00B05A50" w:rsidRDefault="00B05A50" w:rsidP="00B05A50">
      <w:r>
        <w:t>define command{</w:t>
      </w:r>
    </w:p>
    <w:p w:rsidR="00B05A50" w:rsidRDefault="00B05A50" w:rsidP="00B05A50">
      <w:r>
        <w:t xml:space="preserve">        command_name    process-service-perfdata</w:t>
      </w:r>
    </w:p>
    <w:p w:rsidR="00B05A50" w:rsidRDefault="00B05A50" w:rsidP="00B05A50">
      <w:r>
        <w:t xml:space="preserve">        command_line    $USER1$/process_perfdata.pl</w:t>
      </w:r>
    </w:p>
    <w:p w:rsidR="00B05A50" w:rsidRDefault="00B05A50" w:rsidP="00B05A50">
      <w:r>
        <w:t xml:space="preserve">        }</w:t>
      </w:r>
    </w:p>
    <w:p w:rsidR="00B05A50" w:rsidRDefault="00B05A50" w:rsidP="00B05A50"/>
    <w:p w:rsidR="00B05A50" w:rsidRDefault="00B05A50" w:rsidP="00B05A50">
      <w:r>
        <w:rPr>
          <w:rFonts w:hint="eastAsia"/>
        </w:rPr>
        <w:t>模板文件中有</w:t>
      </w:r>
      <w:r w:rsidRPr="005B3D4F">
        <w:t>process_perf_data               1</w:t>
      </w:r>
      <w:r>
        <w:t>参数</w:t>
      </w:r>
    </w:p>
    <w:p w:rsidR="00B05A50" w:rsidRDefault="00B05A50" w:rsidP="00B05A50">
      <w:r>
        <w:t>检查语法并</w:t>
      </w:r>
      <w:r>
        <w:rPr>
          <w:rFonts w:hint="eastAsia"/>
        </w:rPr>
        <w:t xml:space="preserve">reload </w:t>
      </w:r>
      <w:r>
        <w:t>nagios</w:t>
      </w:r>
      <w:r>
        <w:t>服务</w:t>
      </w:r>
      <w:r>
        <w:rPr>
          <w:rFonts w:hint="eastAsia"/>
        </w:rPr>
        <w:t>。</w:t>
      </w:r>
    </w:p>
    <w:p w:rsidR="00B05A50" w:rsidRDefault="00B05A50" w:rsidP="00B05A50">
      <w:r>
        <w:rPr>
          <w:rFonts w:hint="eastAsia"/>
        </w:rPr>
        <w:t>查看</w:t>
      </w:r>
      <w:hyperlink r:id="rId19" w:history="1">
        <w:r w:rsidRPr="00D5518F">
          <w:rPr>
            <w:rStyle w:val="a5"/>
          </w:rPr>
          <w:t>http://192.168.132.20/nagios/pnp/index.php</w:t>
        </w:r>
      </w:hyperlink>
    </w:p>
    <w:p w:rsidR="00B05A50" w:rsidRPr="004772F5" w:rsidRDefault="00B05A50" w:rsidP="00B05A50">
      <w:r>
        <w:rPr>
          <w:noProof/>
        </w:rPr>
        <w:drawing>
          <wp:inline distT="0" distB="0" distL="0" distR="0" wp14:anchorId="08D4806A" wp14:editId="5B4F2232">
            <wp:extent cx="5486400" cy="35134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513455"/>
                    </a:xfrm>
                    <a:prstGeom prst="rect">
                      <a:avLst/>
                    </a:prstGeom>
                  </pic:spPr>
                </pic:pic>
              </a:graphicData>
            </a:graphic>
          </wp:inline>
        </w:drawing>
      </w:r>
    </w:p>
    <w:p w:rsidR="00B05A50" w:rsidRDefault="00B05A50" w:rsidP="00B05A50"/>
    <w:p w:rsidR="00B05A50" w:rsidRDefault="00B05A50" w:rsidP="00B05A50">
      <w:r>
        <w:rPr>
          <w:rFonts w:hint="eastAsia"/>
        </w:rPr>
        <w:lastRenderedPageBreak/>
        <w:t>整合</w:t>
      </w:r>
      <w:r>
        <w:rPr>
          <w:rFonts w:hint="eastAsia"/>
        </w:rPr>
        <w:t>pnp url</w:t>
      </w:r>
      <w:r>
        <w:rPr>
          <w:rFonts w:hint="eastAsia"/>
        </w:rPr>
        <w:t>链接到</w:t>
      </w:r>
      <w:r>
        <w:rPr>
          <w:rFonts w:hint="eastAsia"/>
        </w:rPr>
        <w:t>nagios</w:t>
      </w:r>
      <w:r>
        <w:rPr>
          <w:rFonts w:hint="eastAsia"/>
        </w:rPr>
        <w:t>图形显示界面中</w:t>
      </w:r>
    </w:p>
    <w:p w:rsidR="00B05A50" w:rsidRDefault="00B05A50" w:rsidP="00B05A50">
      <w:r>
        <w:rPr>
          <w:rFonts w:hint="eastAsia"/>
        </w:rPr>
        <w:t>在</w:t>
      </w:r>
      <w:r w:rsidRPr="00126A17">
        <w:t>hosts.cfg</w:t>
      </w:r>
      <w:r>
        <w:rPr>
          <w:rFonts w:hint="eastAsia"/>
        </w:rPr>
        <w:t>中添加或者在模板中添加（主机出图）</w:t>
      </w:r>
    </w:p>
    <w:p w:rsidR="00B05A50" w:rsidRDefault="00B05A50" w:rsidP="00B05A50">
      <w:r w:rsidRPr="003C0EB6">
        <w:t>action_url             /nagios/pnp/index.php</w:t>
      </w:r>
      <w:r>
        <w:rPr>
          <w:rFonts w:hint="eastAsia"/>
        </w:rPr>
        <w:t>?host=$HOSTNAME$</w:t>
      </w:r>
    </w:p>
    <w:p w:rsidR="00B05A50" w:rsidRDefault="00B05A50" w:rsidP="00B05A50"/>
    <w:p w:rsidR="00B05A50" w:rsidRDefault="00B05A50" w:rsidP="00B05A50">
      <w:r>
        <w:rPr>
          <w:rFonts w:hint="eastAsia"/>
        </w:rPr>
        <w:t>服务出图，在模板中添加</w:t>
      </w:r>
    </w:p>
    <w:p w:rsidR="00B05A50" w:rsidRDefault="00B05A50" w:rsidP="00B05A50">
      <w:pPr>
        <w:ind w:firstLine="0"/>
      </w:pPr>
      <w:r>
        <w:t xml:space="preserve">action_url    </w:t>
      </w:r>
      <w:r w:rsidRPr="003C0EB6">
        <w:t>/nagios/pnp/index.php</w:t>
      </w:r>
      <w:r>
        <w:rPr>
          <w:rFonts w:hint="eastAsia"/>
        </w:rPr>
        <w:t>?host=$HOSTNAME$&amp;srv=$SERVICEDESC$</w:t>
      </w:r>
    </w:p>
    <w:p w:rsidR="00B05A50" w:rsidRDefault="00B05A50" w:rsidP="00B05A50">
      <w:pPr>
        <w:ind w:firstLine="0"/>
      </w:pPr>
      <w:r>
        <w:rPr>
          <w:rFonts w:hint="eastAsia"/>
        </w:rPr>
        <w:t>重启</w:t>
      </w:r>
      <w:r>
        <w:rPr>
          <w:rFonts w:hint="eastAsia"/>
        </w:rPr>
        <w:t>nagios</w:t>
      </w:r>
    </w:p>
    <w:p w:rsidR="00B05A50" w:rsidRDefault="00B05A50" w:rsidP="00B05A50">
      <w:pPr>
        <w:ind w:firstLine="0"/>
      </w:pPr>
      <w:r>
        <w:rPr>
          <w:rFonts w:hint="eastAsia"/>
        </w:rPr>
        <w:t>出图数据存放的路径</w:t>
      </w:r>
    </w:p>
    <w:p w:rsidR="00B05A50" w:rsidRDefault="00B05A50" w:rsidP="00B05A50">
      <w:pPr>
        <w:ind w:firstLine="0"/>
      </w:pPr>
      <w:r>
        <w:t>[root@nagios-server tools]# ll /usr/local/nagios/share/perfdata/</w:t>
      </w:r>
    </w:p>
    <w:p w:rsidR="00B05A50" w:rsidRDefault="00B05A50" w:rsidP="00B05A50">
      <w:pPr>
        <w:ind w:firstLine="0"/>
      </w:pPr>
      <w:r>
        <w:t>total 8</w:t>
      </w:r>
    </w:p>
    <w:p w:rsidR="00B05A50" w:rsidRDefault="00B05A50" w:rsidP="00B05A50">
      <w:pPr>
        <w:ind w:firstLine="0"/>
      </w:pPr>
      <w:r>
        <w:t>drwxr-xr-x 2 nagios nagios 4096 Oct  2 22:49 014-nagios-client2</w:t>
      </w:r>
    </w:p>
    <w:p w:rsidR="00B05A50" w:rsidRDefault="00B05A50" w:rsidP="00B05A50">
      <w:pPr>
        <w:ind w:firstLine="0"/>
      </w:pPr>
      <w:r>
        <w:t>drwxr-xr-x 2 nagios nagios 4096 Oct  2 22:49 016-nagios-client1</w:t>
      </w:r>
    </w:p>
    <w:p w:rsidR="00B05A50" w:rsidRDefault="00B05A50" w:rsidP="00B05A50">
      <w:pPr>
        <w:ind w:firstLine="0"/>
      </w:pPr>
    </w:p>
    <w:p w:rsidR="00B05A50" w:rsidRDefault="00B05A50" w:rsidP="00B05A50">
      <w:pPr>
        <w:ind w:firstLine="0"/>
      </w:pPr>
      <w:r>
        <w:rPr>
          <w:rFonts w:hint="eastAsia"/>
        </w:rPr>
        <w:t>出图是为了将历史记录保留，可以预判未来的趋势。在生产环境中比较重要。</w:t>
      </w:r>
    </w:p>
    <w:p w:rsidR="00B05A50" w:rsidRDefault="00B05A50" w:rsidP="00B05A50">
      <w:pPr>
        <w:ind w:firstLine="0"/>
      </w:pPr>
    </w:p>
    <w:p w:rsidR="00B05A50" w:rsidRDefault="00B05A50" w:rsidP="00B05A50">
      <w:pPr>
        <w:pStyle w:val="2"/>
      </w:pPr>
      <w:r>
        <w:t>nagios</w:t>
      </w:r>
      <w:r>
        <w:t>插件开发</w:t>
      </w:r>
    </w:p>
    <w:p w:rsidR="00B05A50" w:rsidRPr="00DA50BD" w:rsidRDefault="00B05A50" w:rsidP="00B05A50">
      <w:r>
        <w:rPr>
          <w:rFonts w:hint="eastAsia"/>
        </w:rPr>
        <w:t>安装</w:t>
      </w:r>
      <w:r w:rsidRPr="00DA50BD">
        <w:t>nagios-plugins</w:t>
      </w:r>
      <w:r>
        <w:t>后会生成一些</w:t>
      </w:r>
      <w:r>
        <w:t>nagios</w:t>
      </w:r>
      <w:r>
        <w:t>插件</w:t>
      </w:r>
      <w:r>
        <w:rPr>
          <w:rFonts w:hint="eastAsia"/>
        </w:rPr>
        <w:t>，</w:t>
      </w:r>
      <w:r>
        <w:t>nagios</w:t>
      </w:r>
      <w:r>
        <w:t>仅仅是一个监控平台</w:t>
      </w:r>
      <w:r>
        <w:rPr>
          <w:rFonts w:hint="eastAsia"/>
        </w:rPr>
        <w:t>。</w:t>
      </w:r>
      <w:r>
        <w:t>要监控</w:t>
      </w:r>
    </w:p>
    <w:p w:rsidR="00B05A50" w:rsidRDefault="00B05A50" w:rsidP="00B05A50">
      <w:r>
        <w:t>主机及服务需要配置或调用插件或程序文件才能完成</w:t>
      </w:r>
      <w:r>
        <w:rPr>
          <w:rFonts w:hint="eastAsia"/>
        </w:rPr>
        <w:t>。</w:t>
      </w:r>
    </w:p>
    <w:p w:rsidR="00B05A50" w:rsidRDefault="00B05A50" w:rsidP="00B05A50">
      <w:r>
        <w:rPr>
          <w:rFonts w:hint="eastAsia"/>
        </w:rPr>
        <w:t>虽然有一些插件软件，但生产环境中我们想监控的一些服务。</w:t>
      </w:r>
      <w:r>
        <w:rPr>
          <w:rFonts w:hint="eastAsia"/>
        </w:rPr>
        <w:t>nagios</w:t>
      </w:r>
      <w:r>
        <w:rPr>
          <w:rFonts w:hint="eastAsia"/>
        </w:rPr>
        <w:t>插件没有。，如</w:t>
      </w:r>
      <w:r>
        <w:rPr>
          <w:rFonts w:hint="eastAsia"/>
        </w:rPr>
        <w:t>nfs</w:t>
      </w:r>
      <w:r>
        <w:rPr>
          <w:rFonts w:hint="eastAsia"/>
        </w:rPr>
        <w:t>状态。负载均衡</w:t>
      </w:r>
      <w:r>
        <w:rPr>
          <w:rFonts w:hint="eastAsia"/>
        </w:rPr>
        <w:t>RS</w:t>
      </w:r>
      <w:r>
        <w:rPr>
          <w:rFonts w:hint="eastAsia"/>
        </w:rPr>
        <w:t>的</w:t>
      </w:r>
      <w:r>
        <w:rPr>
          <w:rFonts w:hint="eastAsia"/>
        </w:rPr>
        <w:t>VIP</w:t>
      </w:r>
      <w:r>
        <w:rPr>
          <w:rFonts w:hint="eastAsia"/>
        </w:rPr>
        <w:t>等等。</w:t>
      </w:r>
    </w:p>
    <w:p w:rsidR="00B05A50" w:rsidRDefault="00B05A50" w:rsidP="00B05A50">
      <w:pPr>
        <w:pStyle w:val="3"/>
      </w:pPr>
      <w:r>
        <w:rPr>
          <w:rFonts w:hint="eastAsia"/>
        </w:rPr>
        <w:lastRenderedPageBreak/>
        <w:t>编写</w:t>
      </w:r>
      <w:r>
        <w:rPr>
          <w:rFonts w:hint="eastAsia"/>
        </w:rPr>
        <w:t>nagios</w:t>
      </w:r>
      <w:r>
        <w:rPr>
          <w:rFonts w:hint="eastAsia"/>
        </w:rPr>
        <w:t>插件说明</w:t>
      </w:r>
    </w:p>
    <w:p w:rsidR="00B05A50" w:rsidRPr="00DA50BD" w:rsidRDefault="00B05A50" w:rsidP="00B05A50">
      <w:r>
        <w:rPr>
          <w:noProof/>
        </w:rPr>
        <w:drawing>
          <wp:inline distT="0" distB="0" distL="0" distR="0" wp14:anchorId="222DC58B" wp14:editId="5100208A">
            <wp:extent cx="5486400" cy="1792605"/>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86400" cy="1792605"/>
                    </a:xfrm>
                    <a:prstGeom prst="rect">
                      <a:avLst/>
                    </a:prstGeom>
                  </pic:spPr>
                </pic:pic>
              </a:graphicData>
            </a:graphic>
          </wp:inline>
        </w:drawing>
      </w:r>
    </w:p>
    <w:p w:rsidR="00B05A50" w:rsidRPr="00323350" w:rsidRDefault="00B05A50" w:rsidP="00B05A50"/>
    <w:p w:rsidR="00B05A50" w:rsidRDefault="00B05A50" w:rsidP="00B05A50">
      <w:r>
        <w:rPr>
          <w:noProof/>
        </w:rPr>
        <w:drawing>
          <wp:inline distT="0" distB="0" distL="0" distR="0" wp14:anchorId="0D06E4F2" wp14:editId="5C89D941">
            <wp:extent cx="4572000" cy="11049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72000" cy="1104900"/>
                    </a:xfrm>
                    <a:prstGeom prst="rect">
                      <a:avLst/>
                    </a:prstGeom>
                  </pic:spPr>
                </pic:pic>
              </a:graphicData>
            </a:graphic>
          </wp:inline>
        </w:drawing>
      </w:r>
    </w:p>
    <w:p w:rsidR="00B05A50" w:rsidRDefault="00B05A50" w:rsidP="00B05A50">
      <w:r>
        <w:rPr>
          <w:rFonts w:hint="eastAsia"/>
        </w:rPr>
        <w:t>相关状态可以从如下文件中看到</w:t>
      </w:r>
    </w:p>
    <w:p w:rsidR="00B05A50" w:rsidRDefault="00B05A50" w:rsidP="00B05A50">
      <w:r>
        <w:t xml:space="preserve">[root@nagios-server libexec]# head -7 utils.sh </w:t>
      </w:r>
    </w:p>
    <w:p w:rsidR="00B05A50" w:rsidRDefault="00B05A50" w:rsidP="00B05A50">
      <w:r>
        <w:t>#! /bin/sh</w:t>
      </w:r>
    </w:p>
    <w:p w:rsidR="00B05A50" w:rsidRDefault="00B05A50" w:rsidP="00B05A50"/>
    <w:p w:rsidR="00B05A50" w:rsidRDefault="00B05A50" w:rsidP="00B05A50">
      <w:r>
        <w:t>STATE_OK=0</w:t>
      </w:r>
    </w:p>
    <w:p w:rsidR="00B05A50" w:rsidRDefault="00B05A50" w:rsidP="00B05A50">
      <w:r>
        <w:t>STATE_WARNING=1</w:t>
      </w:r>
    </w:p>
    <w:p w:rsidR="00B05A50" w:rsidRDefault="00B05A50" w:rsidP="00B05A50">
      <w:r>
        <w:t>STATE_CRITICAL=2</w:t>
      </w:r>
    </w:p>
    <w:p w:rsidR="00B05A50" w:rsidRDefault="00B05A50" w:rsidP="00B05A50">
      <w:r>
        <w:t>STATE_UNKNOWN=3</w:t>
      </w:r>
    </w:p>
    <w:p w:rsidR="00B05A50" w:rsidRDefault="00B05A50" w:rsidP="00B05A50">
      <w:r w:rsidRPr="00AB7796">
        <w:rPr>
          <w:highlight w:val="yellow"/>
        </w:rPr>
        <w:t>STATE_DEPENDENT=4</w:t>
      </w:r>
      <w:r>
        <w:rPr>
          <w:rFonts w:hint="eastAsia"/>
        </w:rPr>
        <w:t xml:space="preserve">    </w:t>
      </w:r>
      <w:r>
        <w:rPr>
          <w:rFonts w:hint="eastAsia"/>
          <w:highlight w:val="yellow"/>
        </w:rPr>
        <w:t>--</w:t>
      </w:r>
      <w:r>
        <w:rPr>
          <w:rFonts w:hint="eastAsia"/>
          <w:highlight w:val="yellow"/>
        </w:rPr>
        <w:t>不常用</w:t>
      </w:r>
    </w:p>
    <w:p w:rsidR="00B05A50" w:rsidRDefault="00B05A50" w:rsidP="00B05A50">
      <w:pPr>
        <w:pStyle w:val="3"/>
      </w:pPr>
      <w:r w:rsidRPr="00AB7796">
        <w:rPr>
          <w:rFonts w:hint="eastAsia"/>
        </w:rPr>
        <w:lastRenderedPageBreak/>
        <w:t>nagios</w:t>
      </w:r>
      <w:r w:rsidRPr="00AB7796">
        <w:rPr>
          <w:rFonts w:hint="eastAsia"/>
        </w:rPr>
        <w:t>插件开发原理</w:t>
      </w:r>
    </w:p>
    <w:p w:rsidR="00B05A50" w:rsidRDefault="00B05A50" w:rsidP="00B05A50">
      <w:r>
        <w:rPr>
          <w:noProof/>
        </w:rPr>
        <w:drawing>
          <wp:inline distT="0" distB="0" distL="0" distR="0" wp14:anchorId="1C41E5C6" wp14:editId="27188E62">
            <wp:extent cx="5486400" cy="172402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86400" cy="1724025"/>
                    </a:xfrm>
                    <a:prstGeom prst="rect">
                      <a:avLst/>
                    </a:prstGeom>
                  </pic:spPr>
                </pic:pic>
              </a:graphicData>
            </a:graphic>
          </wp:inline>
        </w:drawing>
      </w:r>
    </w:p>
    <w:p w:rsidR="00B05A50" w:rsidRDefault="00B05A50" w:rsidP="00B05A50">
      <w:r>
        <w:rPr>
          <w:noProof/>
        </w:rPr>
        <w:drawing>
          <wp:inline distT="0" distB="0" distL="0" distR="0" wp14:anchorId="4EE58B7B" wp14:editId="5724D84E">
            <wp:extent cx="4810125" cy="15335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10125" cy="1533525"/>
                    </a:xfrm>
                    <a:prstGeom prst="rect">
                      <a:avLst/>
                    </a:prstGeom>
                  </pic:spPr>
                </pic:pic>
              </a:graphicData>
            </a:graphic>
          </wp:inline>
        </w:drawing>
      </w:r>
    </w:p>
    <w:p w:rsidR="00B05A50" w:rsidRDefault="00B05A50" w:rsidP="00B05A50">
      <w:r>
        <w:rPr>
          <w:rFonts w:hint="eastAsia"/>
        </w:rPr>
        <w:t>以上两点很重要：</w:t>
      </w:r>
      <w:r>
        <w:rPr>
          <w:rFonts w:hint="eastAsia"/>
        </w:rPr>
        <w:t>1</w:t>
      </w:r>
      <w:r>
        <w:rPr>
          <w:rFonts w:hint="eastAsia"/>
        </w:rPr>
        <w:t>，给返回状态码</w:t>
      </w:r>
      <w:r>
        <w:rPr>
          <w:rFonts w:hint="eastAsia"/>
        </w:rPr>
        <w:t xml:space="preserve"> 2</w:t>
      </w:r>
      <w:r>
        <w:rPr>
          <w:rFonts w:hint="eastAsia"/>
        </w:rPr>
        <w:t>，打印状态说明。</w:t>
      </w:r>
    </w:p>
    <w:p w:rsidR="00B05A50" w:rsidRDefault="00B05A50" w:rsidP="00B05A50">
      <w:pPr>
        <w:pStyle w:val="3"/>
      </w:pPr>
      <w:r>
        <w:rPr>
          <w:rFonts w:hint="eastAsia"/>
        </w:rPr>
        <w:t>nagios</w:t>
      </w:r>
      <w:r>
        <w:rPr>
          <w:rFonts w:hint="eastAsia"/>
        </w:rPr>
        <w:t>插件开发语言</w:t>
      </w:r>
    </w:p>
    <w:p w:rsidR="00B05A50" w:rsidRPr="00BE3590" w:rsidRDefault="00B05A50" w:rsidP="00B05A50"/>
    <w:p w:rsidR="00B05A50" w:rsidRPr="00AB7796" w:rsidRDefault="00B05A50" w:rsidP="00B05A50">
      <w:r>
        <w:rPr>
          <w:noProof/>
        </w:rPr>
        <w:drawing>
          <wp:inline distT="0" distB="0" distL="0" distR="0" wp14:anchorId="097D9F1B" wp14:editId="334D86EE">
            <wp:extent cx="5486400" cy="568325"/>
            <wp:effectExtent l="0" t="0" r="0" b="317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86400" cy="568325"/>
                    </a:xfrm>
                    <a:prstGeom prst="rect">
                      <a:avLst/>
                    </a:prstGeom>
                  </pic:spPr>
                </pic:pic>
              </a:graphicData>
            </a:graphic>
          </wp:inline>
        </w:drawing>
      </w:r>
    </w:p>
    <w:p w:rsidR="00B05A50" w:rsidRDefault="00B05A50" w:rsidP="00B05A50"/>
    <w:p w:rsidR="00B05A50" w:rsidRDefault="00B05A50" w:rsidP="00B05A50">
      <w:pPr>
        <w:pStyle w:val="3"/>
      </w:pPr>
      <w:r>
        <w:t>使用</w:t>
      </w:r>
      <w:r>
        <w:t>shell</w:t>
      </w:r>
      <w:r>
        <w:t>开发</w:t>
      </w:r>
      <w:r>
        <w:t>nagios</w:t>
      </w:r>
      <w:r>
        <w:t>插件</w:t>
      </w:r>
    </w:p>
    <w:p w:rsidR="00B05A50" w:rsidRDefault="00B05A50" w:rsidP="00B05A50">
      <w:r>
        <w:rPr>
          <w:rFonts w:hint="eastAsia"/>
        </w:rPr>
        <w:t>变量测试</w:t>
      </w:r>
    </w:p>
    <w:p w:rsidR="00B05A50" w:rsidRDefault="00B05A50" w:rsidP="00B05A50">
      <w:r>
        <w:t xml:space="preserve">[root@nagios-server tools]# basename /etc/inittab </w:t>
      </w:r>
      <w:r>
        <w:rPr>
          <w:rFonts w:hint="eastAsia"/>
        </w:rPr>
        <w:t xml:space="preserve">   ---</w:t>
      </w:r>
      <w:r>
        <w:rPr>
          <w:rFonts w:hint="eastAsia"/>
        </w:rPr>
        <w:t>脚本名称</w:t>
      </w:r>
    </w:p>
    <w:p w:rsidR="00B05A50" w:rsidRDefault="00B05A50" w:rsidP="00B05A50">
      <w:r>
        <w:t>inittab</w:t>
      </w:r>
    </w:p>
    <w:p w:rsidR="00B05A50" w:rsidRDefault="00B05A50" w:rsidP="00B05A50">
      <w:r>
        <w:t xml:space="preserve">[root@nagios-server tools]# dirname /etc/inittab </w:t>
      </w:r>
      <w:r>
        <w:rPr>
          <w:rFonts w:hint="eastAsia"/>
        </w:rPr>
        <w:t xml:space="preserve">  </w:t>
      </w:r>
      <w:r>
        <w:rPr>
          <w:rFonts w:hint="eastAsia"/>
        </w:rPr>
        <w:t>路径</w:t>
      </w:r>
    </w:p>
    <w:p w:rsidR="00B05A50" w:rsidRPr="00DF1F9F" w:rsidRDefault="00B05A50" w:rsidP="00B05A50">
      <w:r>
        <w:t>/etc</w:t>
      </w:r>
    </w:p>
    <w:p w:rsidR="00B05A50" w:rsidRDefault="00B05A50" w:rsidP="00B05A50"/>
    <w:p w:rsidR="00B05A50" w:rsidRDefault="00B05A50" w:rsidP="00B05A50">
      <w:r>
        <w:rPr>
          <w:rFonts w:hint="eastAsia"/>
        </w:rPr>
        <w:t>开发插件需要用到的：</w:t>
      </w:r>
    </w:p>
    <w:p w:rsidR="00B05A50" w:rsidRDefault="00B05A50" w:rsidP="00B05A50">
      <w:r>
        <w:lastRenderedPageBreak/>
        <w:t>echo $0</w:t>
      </w:r>
    </w:p>
    <w:p w:rsidR="00B05A50" w:rsidRDefault="00B05A50" w:rsidP="00B05A50">
      <w:r>
        <w:t>PROGNAME=`basename $0`</w:t>
      </w:r>
    </w:p>
    <w:p w:rsidR="00B05A50" w:rsidRDefault="00B05A50" w:rsidP="00B05A50">
      <w:r>
        <w:t>PROGPATH=`dirname $0`</w:t>
      </w:r>
    </w:p>
    <w:p w:rsidR="00B05A50" w:rsidRDefault="00B05A50" w:rsidP="00B05A50">
      <w:r>
        <w:t>echo $PROGNAME</w:t>
      </w:r>
    </w:p>
    <w:p w:rsidR="00B05A50" w:rsidRDefault="00B05A50" w:rsidP="00B05A50">
      <w:r>
        <w:t>echo $PROGPATH</w:t>
      </w:r>
    </w:p>
    <w:p w:rsidR="00B05A50" w:rsidRDefault="00B05A50" w:rsidP="00B05A50">
      <w:r>
        <w:t xml:space="preserve">[root@nagios-server scripts]# sh /server/scripts/a.sh </w:t>
      </w:r>
    </w:p>
    <w:p w:rsidR="00B05A50" w:rsidRDefault="00B05A50" w:rsidP="00B05A50">
      <w:r>
        <w:t>/server/scripts/a.sh</w:t>
      </w:r>
    </w:p>
    <w:p w:rsidR="00B05A50" w:rsidRDefault="00B05A50" w:rsidP="00B05A50">
      <w:r>
        <w:t>a.sh</w:t>
      </w:r>
    </w:p>
    <w:p w:rsidR="00B05A50" w:rsidRDefault="00B05A50" w:rsidP="00B05A50">
      <w:r>
        <w:t>/server/scripts</w:t>
      </w:r>
    </w:p>
    <w:p w:rsidR="00B05A50" w:rsidRDefault="00B05A50" w:rsidP="00B05A50"/>
    <w:p w:rsidR="00B05A50" w:rsidRDefault="00B05A50" w:rsidP="00B05A50">
      <w:r>
        <w:rPr>
          <w:rFonts w:hint="eastAsia"/>
        </w:rPr>
        <w:t>监控</w:t>
      </w:r>
      <w:r>
        <w:rPr>
          <w:rFonts w:hint="eastAsia"/>
        </w:rPr>
        <w:t>url</w:t>
      </w:r>
      <w:r>
        <w:rPr>
          <w:rFonts w:hint="eastAsia"/>
        </w:rPr>
        <w:t>插件。</w:t>
      </w:r>
    </w:p>
    <w:p w:rsidR="00B05A50" w:rsidRDefault="00B05A50" w:rsidP="00B05A50">
      <w:r>
        <w:t xml:space="preserve">[root@nagios-server libexec]# cat check_url.sh </w:t>
      </w:r>
    </w:p>
    <w:p w:rsidR="00B05A50" w:rsidRDefault="00B05A50" w:rsidP="00B05A50">
      <w:r>
        <w:t>#!/bin/bash</w:t>
      </w:r>
    </w:p>
    <w:p w:rsidR="00B05A50" w:rsidRDefault="00B05A50" w:rsidP="00B05A50">
      <w:r>
        <w:t>##############################################################</w:t>
      </w:r>
    </w:p>
    <w:p w:rsidR="00B05A50" w:rsidRDefault="00B05A50" w:rsidP="00B05A50">
      <w:r>
        <w:t># File Name: check_weburl.sh</w:t>
      </w:r>
    </w:p>
    <w:p w:rsidR="00B05A50" w:rsidRDefault="00B05A50" w:rsidP="00B05A50">
      <w:r>
        <w:t># Version: V1.0</w:t>
      </w:r>
    </w:p>
    <w:p w:rsidR="00B05A50" w:rsidRDefault="00B05A50" w:rsidP="00B05A50">
      <w:r>
        <w:t># Author: tuwei</w:t>
      </w:r>
    </w:p>
    <w:p w:rsidR="00B05A50" w:rsidRDefault="00B05A50" w:rsidP="00B05A50">
      <w:r>
        <w:t># Blog Site: http://blog.51cto.com/tuwei</w:t>
      </w:r>
    </w:p>
    <w:p w:rsidR="00B05A50" w:rsidRDefault="00B05A50" w:rsidP="00B05A50">
      <w:r>
        <w:t># Created Time : 2018-10-03 11:02:28</w:t>
      </w:r>
    </w:p>
    <w:p w:rsidR="00B05A50" w:rsidRDefault="00B05A50" w:rsidP="00B05A50">
      <w:r>
        <w:t># Environment: CentOS 6.9 Kernal 2.6.32</w:t>
      </w:r>
    </w:p>
    <w:p w:rsidR="00B05A50" w:rsidRDefault="00B05A50" w:rsidP="00B05A50">
      <w:r>
        <w:t>##############################################################</w:t>
      </w:r>
    </w:p>
    <w:p w:rsidR="00B05A50" w:rsidRDefault="00B05A50" w:rsidP="00B05A50"/>
    <w:p w:rsidR="00B05A50" w:rsidRDefault="00B05A50" w:rsidP="00B05A50">
      <w:r>
        <w:t>PROGNAME=`basename $0`</w:t>
      </w:r>
    </w:p>
    <w:p w:rsidR="00B05A50" w:rsidRDefault="00B05A50" w:rsidP="00B05A50">
      <w:r>
        <w:t>PROGPATH=`dirname $0`</w:t>
      </w:r>
    </w:p>
    <w:p w:rsidR="00B05A50" w:rsidRDefault="00B05A50" w:rsidP="00B05A50">
      <w:r>
        <w:t>. $PROGPATH/utils.sh</w:t>
      </w:r>
    </w:p>
    <w:p w:rsidR="00B05A50" w:rsidRDefault="00B05A50" w:rsidP="00B05A50">
      <w:r>
        <w:t>if wget -T 10 --spider http://192.168.132.16&gt;/dev/null 2&gt;&amp;1</w:t>
      </w:r>
    </w:p>
    <w:p w:rsidR="00B05A50" w:rsidRDefault="00B05A50" w:rsidP="00B05A50">
      <w:r>
        <w:t xml:space="preserve"> then</w:t>
      </w:r>
    </w:p>
    <w:p w:rsidR="00B05A50" w:rsidRDefault="00B05A50" w:rsidP="00B05A50">
      <w:r>
        <w:t xml:space="preserve">   echo 'HTTP OK: HTTP/1.1 200 OK '</w:t>
      </w:r>
    </w:p>
    <w:p w:rsidR="00B05A50" w:rsidRDefault="00B05A50" w:rsidP="00B05A50">
      <w:r>
        <w:lastRenderedPageBreak/>
        <w:t xml:space="preserve">   exit $STATE_OK</w:t>
      </w:r>
      <w:r>
        <w:rPr>
          <w:rFonts w:hint="eastAsia"/>
        </w:rPr>
        <w:t xml:space="preserve">   -------</w:t>
      </w:r>
      <w:r>
        <w:rPr>
          <w:rFonts w:hint="eastAsia"/>
        </w:rPr>
        <w:t>简单写法</w:t>
      </w:r>
      <w:r>
        <w:rPr>
          <w:rFonts w:hint="eastAsia"/>
        </w:rPr>
        <w:t>exit  0</w:t>
      </w:r>
    </w:p>
    <w:p w:rsidR="00B05A50" w:rsidRDefault="00B05A50" w:rsidP="00B05A50">
      <w:r>
        <w:t xml:space="preserve"> else</w:t>
      </w:r>
    </w:p>
    <w:p w:rsidR="00B05A50" w:rsidRDefault="00B05A50" w:rsidP="00B05A50">
      <w:r>
        <w:t xml:space="preserve">  </w:t>
      </w:r>
      <w:r w:rsidRPr="003C5798">
        <w:t>echo "HTTP is not ok,</w:t>
      </w:r>
      <w:r>
        <w:rPr>
          <w:rFonts w:hint="eastAsia"/>
        </w:rPr>
        <w:t>http_</w:t>
      </w:r>
      <w:r w:rsidRPr="003C5798">
        <w:t>code</w:t>
      </w:r>
      <w:r>
        <w:rPr>
          <w:rFonts w:hint="eastAsia"/>
        </w:rPr>
        <w:t>:</w:t>
      </w:r>
      <w:r w:rsidRPr="003C5798">
        <w:t>`curl -I -m 10 -o /dev/null -s -w %{http_code} 192.1132.16`"</w:t>
      </w:r>
      <w:r>
        <w:t xml:space="preserve">   </w:t>
      </w:r>
    </w:p>
    <w:p w:rsidR="00B05A50" w:rsidRDefault="00B05A50" w:rsidP="00B05A50">
      <w:r>
        <w:t>exit $STATE_CRITICAL</w:t>
      </w:r>
      <w:r>
        <w:rPr>
          <w:rFonts w:hint="eastAsia"/>
        </w:rPr>
        <w:t>--------------</w:t>
      </w:r>
      <w:r>
        <w:t>简单写法</w:t>
      </w:r>
      <w:r>
        <w:t>exit</w:t>
      </w:r>
      <w:r>
        <w:rPr>
          <w:rFonts w:hint="eastAsia"/>
        </w:rPr>
        <w:t xml:space="preserve"> 2</w:t>
      </w:r>
    </w:p>
    <w:p w:rsidR="00B05A50" w:rsidRDefault="00B05A50" w:rsidP="00B05A50">
      <w:r>
        <w:t>fi</w:t>
      </w:r>
    </w:p>
    <w:p w:rsidR="00B05A50" w:rsidRDefault="00B05A50" w:rsidP="00B05A50">
      <w:r>
        <w:rPr>
          <w:rFonts w:hint="eastAsia"/>
        </w:rPr>
        <w:t>执行脚本，注意要用全路径。</w:t>
      </w:r>
    </w:p>
    <w:p w:rsidR="00B05A50" w:rsidRDefault="00B05A50" w:rsidP="00B05A50">
      <w:r>
        <w:t xml:space="preserve">[root@nagios-server libexec]# sh /usr/local/nagios/libexec/check_url.sh </w:t>
      </w:r>
    </w:p>
    <w:p w:rsidR="00B05A50" w:rsidRDefault="00B05A50" w:rsidP="00B05A50">
      <w:r>
        <w:t>HTTP OK: HTTP/1.1 200 OK</w:t>
      </w:r>
    </w:p>
    <w:p w:rsidR="00B05A50" w:rsidRDefault="00B05A50" w:rsidP="00B05A50">
      <w:r>
        <w:rPr>
          <w:rFonts w:hint="eastAsia"/>
        </w:rPr>
        <w:t>将</w:t>
      </w:r>
      <w:r>
        <w:t>192.168.132.16</w:t>
      </w:r>
      <w:r>
        <w:rPr>
          <w:rFonts w:hint="eastAsia"/>
        </w:rPr>
        <w:t xml:space="preserve"> http</w:t>
      </w:r>
      <w:r>
        <w:rPr>
          <w:rFonts w:hint="eastAsia"/>
        </w:rPr>
        <w:t>服务关闭。</w:t>
      </w:r>
    </w:p>
    <w:p w:rsidR="00B05A50" w:rsidRDefault="00B05A50" w:rsidP="00B05A50">
      <w:r>
        <w:t xml:space="preserve">[root@nagios-server libexec]# sh /usr/local/nagios/libexec/check_url.sh </w:t>
      </w:r>
    </w:p>
    <w:p w:rsidR="00B05A50" w:rsidRDefault="00B05A50" w:rsidP="00B05A50">
      <w:r>
        <w:t>HTTP is not ok,http_code:000</w:t>
      </w:r>
    </w:p>
    <w:p w:rsidR="00B05A50" w:rsidRDefault="00B05A50" w:rsidP="00B05A50">
      <w:r>
        <w:rPr>
          <w:rFonts w:hint="eastAsia"/>
        </w:rPr>
        <w:t>将该脚本修改为通用脚本。将</w:t>
      </w:r>
      <w:r>
        <w:rPr>
          <w:rFonts w:hint="eastAsia"/>
        </w:rPr>
        <w:t>IP</w:t>
      </w:r>
      <w:r>
        <w:rPr>
          <w:rFonts w:hint="eastAsia"/>
        </w:rPr>
        <w:t>修改为变量，并判断参数个数。</w:t>
      </w:r>
    </w:p>
    <w:p w:rsidR="00B05A50" w:rsidRDefault="00B05A50" w:rsidP="00B05A50">
      <w:pPr>
        <w:pStyle w:val="3"/>
      </w:pPr>
      <w:r>
        <w:rPr>
          <w:rFonts w:hint="eastAsia"/>
        </w:rPr>
        <w:t>如何使用插件</w:t>
      </w:r>
    </w:p>
    <w:p w:rsidR="00B05A50" w:rsidRDefault="00B05A50" w:rsidP="00B05A50">
      <w:r w:rsidRPr="00BF516C">
        <w:t>chmod 755 check_url.sh</w:t>
      </w:r>
    </w:p>
    <w:p w:rsidR="00B05A50" w:rsidRDefault="00B05A50" w:rsidP="00B05A50">
      <w:r w:rsidRPr="00BF516C">
        <w:t>chown nagios.nagios check_url.sh</w:t>
      </w:r>
    </w:p>
    <w:p w:rsidR="00B05A50" w:rsidRPr="00B103E9" w:rsidRDefault="00B05A50" w:rsidP="00B05A50">
      <w:r>
        <w:rPr>
          <w:rFonts w:hint="eastAsia"/>
        </w:rPr>
        <w:t>在</w:t>
      </w:r>
      <w:r>
        <w:rPr>
          <w:rFonts w:hint="eastAsia"/>
        </w:rPr>
        <w:t>command</w:t>
      </w:r>
      <w:r>
        <w:rPr>
          <w:rFonts w:hint="eastAsia"/>
        </w:rPr>
        <w:t>配置文件中定义</w:t>
      </w:r>
    </w:p>
    <w:p w:rsidR="00B05A50" w:rsidRDefault="00B05A50" w:rsidP="00B05A50">
      <w:r>
        <w:t># 'check_url' command definition</w:t>
      </w:r>
    </w:p>
    <w:p w:rsidR="00B05A50" w:rsidRDefault="00B05A50" w:rsidP="00B05A50">
      <w:r>
        <w:t>define command{</w:t>
      </w:r>
    </w:p>
    <w:p w:rsidR="00B05A50" w:rsidRDefault="00B05A50" w:rsidP="00B05A50">
      <w:r>
        <w:t xml:space="preserve">        command_name    check_url</w:t>
      </w:r>
    </w:p>
    <w:p w:rsidR="00B05A50" w:rsidRDefault="00B05A50" w:rsidP="00B05A50">
      <w:r>
        <w:t xml:space="preserve">        command_line   $USER1$/check_url http://blog.tuwei.org/test.html</w:t>
      </w:r>
    </w:p>
    <w:p w:rsidR="00B05A50" w:rsidRDefault="00B05A50" w:rsidP="00B05A50">
      <w:r>
        <w:t xml:space="preserve">        }</w:t>
      </w:r>
    </w:p>
    <w:p w:rsidR="00B05A50" w:rsidRDefault="00B05A50" w:rsidP="00B05A50">
      <w:r>
        <w:rPr>
          <w:rFonts w:hint="eastAsia"/>
        </w:rPr>
        <w:t>在</w:t>
      </w:r>
      <w:r>
        <w:rPr>
          <w:rFonts w:hint="eastAsia"/>
        </w:rPr>
        <w:t>services.cfg</w:t>
      </w:r>
      <w:r>
        <w:rPr>
          <w:rFonts w:hint="eastAsia"/>
        </w:rPr>
        <w:t>中添加</w:t>
      </w:r>
      <w:r>
        <w:rPr>
          <w:rFonts w:hint="eastAsia"/>
        </w:rPr>
        <w:t>url</w:t>
      </w:r>
      <w:r>
        <w:rPr>
          <w:rFonts w:hint="eastAsia"/>
        </w:rPr>
        <w:t>服务</w:t>
      </w:r>
    </w:p>
    <w:p w:rsidR="00B05A50" w:rsidRDefault="00B05A50" w:rsidP="00B05A50"/>
    <w:p w:rsidR="00B05A50" w:rsidRDefault="00B05A50" w:rsidP="00B05A50">
      <w:r>
        <w:t>如果是要开发如监控</w:t>
      </w:r>
      <w:r>
        <w:rPr>
          <w:rFonts w:hint="eastAsia"/>
        </w:rPr>
        <w:t>密码文件，则需要在监控端开发，不是服务端。</w:t>
      </w:r>
    </w:p>
    <w:p w:rsidR="00B05A50" w:rsidRDefault="00B05A50" w:rsidP="00B05A50">
      <w:r>
        <w:t>#!/bin/sh</w:t>
      </w:r>
    </w:p>
    <w:p w:rsidR="00B05A50" w:rsidRDefault="00B05A50" w:rsidP="00B05A50">
      <w:r>
        <w:lastRenderedPageBreak/>
        <w:t>if [ `md5sum -c /mnt/ps|grep OK|wc -l` -eq 1 ];then</w:t>
      </w:r>
    </w:p>
    <w:p w:rsidR="00B05A50" w:rsidRDefault="00B05A50" w:rsidP="00B05A50">
      <w:r>
        <w:t xml:space="preserve">  echo "/etc/passwd is ok"</w:t>
      </w:r>
    </w:p>
    <w:p w:rsidR="00B05A50" w:rsidRDefault="00B05A50" w:rsidP="00B05A50">
      <w:r>
        <w:t xml:space="preserve">  exit 0</w:t>
      </w:r>
    </w:p>
    <w:p w:rsidR="00B05A50" w:rsidRDefault="00B05A50" w:rsidP="00B05A50">
      <w:r>
        <w:t>else</w:t>
      </w:r>
    </w:p>
    <w:p w:rsidR="00B05A50" w:rsidRDefault="00B05A50" w:rsidP="00B05A50">
      <w:r>
        <w:t xml:space="preserve">  echo "/etc/passwd FAILED"</w:t>
      </w:r>
    </w:p>
    <w:p w:rsidR="00B05A50" w:rsidRDefault="00B05A50" w:rsidP="00B05A50">
      <w:r>
        <w:t xml:space="preserve">  exit 2</w:t>
      </w:r>
    </w:p>
    <w:p w:rsidR="00B05A50" w:rsidRDefault="00B05A50" w:rsidP="00B05A50">
      <w:r>
        <w:t>fi</w:t>
      </w:r>
    </w:p>
    <w:p w:rsidR="00B05A50" w:rsidRDefault="00B05A50" w:rsidP="00B05A50">
      <w:r>
        <w:rPr>
          <w:rFonts w:hint="eastAsia"/>
        </w:rPr>
        <w:t>监控</w:t>
      </w:r>
      <w:r>
        <w:rPr>
          <w:rFonts w:hint="eastAsia"/>
        </w:rPr>
        <w:t>mysql</w:t>
      </w:r>
      <w:r>
        <w:rPr>
          <w:rFonts w:hint="eastAsia"/>
        </w:rPr>
        <w:t>，利用自带的</w:t>
      </w:r>
      <w:r>
        <w:rPr>
          <w:rFonts w:hint="eastAsia"/>
        </w:rPr>
        <w:t>mysql</w:t>
      </w:r>
      <w:r>
        <w:rPr>
          <w:rFonts w:hint="eastAsia"/>
        </w:rPr>
        <w:t>插件查询</w:t>
      </w:r>
    </w:p>
    <w:p w:rsidR="00B05A50" w:rsidRDefault="00B05A50" w:rsidP="00B05A50">
      <w:r>
        <w:t>[root@tuwei-blog nagios]# /usr/local/nagios/libexec/check_mysql -H 192.168.132.16 -urep -prep99</w:t>
      </w:r>
    </w:p>
    <w:p w:rsidR="00B05A50" w:rsidRDefault="00B05A50" w:rsidP="00B05A50">
      <w:r>
        <w:t>Uptime: 149369  Threads: 2  Questions: 7  Slow queries: 0  Opens: 16  Flush tables: 1  Open tables: 4  Queries per second avg: 0.0</w:t>
      </w:r>
    </w:p>
    <w:p w:rsidR="00B05A50" w:rsidRDefault="00B05A50" w:rsidP="00B05A50">
      <w:r>
        <w:rPr>
          <w:rFonts w:hint="eastAsia"/>
        </w:rPr>
        <w:t>服务端开发插件简介：</w:t>
      </w:r>
    </w:p>
    <w:p w:rsidR="00B05A50" w:rsidRDefault="00B05A50" w:rsidP="00B05A50">
      <w:pPr>
        <w:pStyle w:val="a3"/>
        <w:numPr>
          <w:ilvl w:val="0"/>
          <w:numId w:val="4"/>
        </w:numPr>
        <w:ind w:firstLineChars="0"/>
      </w:pPr>
      <w:r>
        <w:rPr>
          <w:rFonts w:hint="eastAsia"/>
        </w:rPr>
        <w:t>确认插件</w:t>
      </w:r>
      <w:r>
        <w:t xml:space="preserve">[root@nagios-server objects]# ll /usr/local/nagios/libexec/check_http </w:t>
      </w:r>
    </w:p>
    <w:p w:rsidR="00B05A50" w:rsidRDefault="00B05A50" w:rsidP="00B05A50">
      <w:pPr>
        <w:pStyle w:val="a3"/>
        <w:ind w:left="780" w:firstLineChars="0" w:firstLine="0"/>
      </w:pPr>
      <w:r>
        <w:t>-rwxr-xr-x 1 nagios nagios 520606 Sep 28 21:23 /usr/local/nagios/libexec/check_http</w:t>
      </w:r>
      <w:r>
        <w:rPr>
          <w:rFonts w:hint="eastAsia"/>
        </w:rPr>
        <w:t xml:space="preserve">   </w:t>
      </w:r>
      <w:r>
        <w:rPr>
          <w:rFonts w:hint="eastAsia"/>
        </w:rPr>
        <w:t>需要有执行权限</w:t>
      </w:r>
    </w:p>
    <w:p w:rsidR="00B05A50" w:rsidRDefault="00B05A50" w:rsidP="00B05A50">
      <w:pPr>
        <w:pStyle w:val="a3"/>
        <w:ind w:left="780" w:firstLineChars="0" w:firstLine="0"/>
      </w:pPr>
    </w:p>
    <w:p w:rsidR="00B05A50" w:rsidRDefault="00B05A50" w:rsidP="00B05A50">
      <w:pPr>
        <w:pStyle w:val="a3"/>
        <w:ind w:left="780" w:firstLineChars="0" w:firstLine="0"/>
      </w:pPr>
    </w:p>
    <w:p w:rsidR="00B05A50" w:rsidRDefault="00B05A50" w:rsidP="00B05A50">
      <w:pPr>
        <w:pStyle w:val="a3"/>
        <w:numPr>
          <w:ilvl w:val="0"/>
          <w:numId w:val="4"/>
        </w:numPr>
        <w:ind w:firstLineChars="0"/>
      </w:pPr>
      <w:r>
        <w:rPr>
          <w:rFonts w:hint="eastAsia"/>
        </w:rPr>
        <w:t>确实</w:t>
      </w:r>
      <w:r>
        <w:rPr>
          <w:rFonts w:hint="eastAsia"/>
        </w:rPr>
        <w:t>command.cfg</w:t>
      </w:r>
      <w:r>
        <w:rPr>
          <w:rFonts w:hint="eastAsia"/>
        </w:rPr>
        <w:t>配置中是否定义了上述插件</w:t>
      </w:r>
    </w:p>
    <w:p w:rsidR="00B05A50" w:rsidRDefault="00B05A50" w:rsidP="00B05A50">
      <w:pPr>
        <w:pStyle w:val="a3"/>
        <w:numPr>
          <w:ilvl w:val="0"/>
          <w:numId w:val="4"/>
        </w:numPr>
        <w:ind w:firstLineChars="0"/>
      </w:pPr>
      <w:r>
        <w:rPr>
          <w:rFonts w:hint="eastAsia"/>
        </w:rPr>
        <w:t>编辑服务配置文件，定义相关服务，使用上述已经定义的插件命令</w:t>
      </w:r>
    </w:p>
    <w:p w:rsidR="00B05A50" w:rsidRDefault="00B05A50" w:rsidP="00B05A50">
      <w:pPr>
        <w:pStyle w:val="a3"/>
        <w:numPr>
          <w:ilvl w:val="0"/>
          <w:numId w:val="4"/>
        </w:numPr>
        <w:ind w:firstLineChars="0"/>
      </w:pPr>
      <w:r>
        <w:rPr>
          <w:rFonts w:hint="eastAsia"/>
        </w:rPr>
        <w:t>检查语法</w:t>
      </w:r>
    </w:p>
    <w:p w:rsidR="00B05A50" w:rsidRDefault="00B05A50" w:rsidP="00B05A50">
      <w:pPr>
        <w:pStyle w:val="a3"/>
        <w:numPr>
          <w:ilvl w:val="0"/>
          <w:numId w:val="4"/>
        </w:numPr>
        <w:ind w:firstLineChars="0"/>
      </w:pPr>
      <w:r>
        <w:rPr>
          <w:rFonts w:hint="eastAsia"/>
        </w:rPr>
        <w:t>加载配置</w:t>
      </w:r>
    </w:p>
    <w:p w:rsidR="00B05A50" w:rsidRDefault="00B05A50" w:rsidP="00B05A50">
      <w:pPr>
        <w:ind w:left="420" w:firstLine="0"/>
      </w:pPr>
    </w:p>
    <w:p w:rsidR="00B05A50" w:rsidRDefault="00B05A50" w:rsidP="00B05A50">
      <w:pPr>
        <w:ind w:left="420" w:firstLine="0"/>
      </w:pPr>
    </w:p>
    <w:p w:rsidR="00B05A50" w:rsidRDefault="00B05A50" w:rsidP="00B05A50">
      <w:pPr>
        <w:ind w:left="420" w:firstLine="0"/>
      </w:pPr>
    </w:p>
    <w:p w:rsidR="00B05A50" w:rsidRDefault="00B05A50" w:rsidP="00B05A50">
      <w:pPr>
        <w:ind w:left="420" w:firstLine="0"/>
      </w:pPr>
      <w:r>
        <w:rPr>
          <w:rFonts w:hint="eastAsia"/>
        </w:rPr>
        <w:t>客户端开发插件：</w:t>
      </w:r>
    </w:p>
    <w:p w:rsidR="00B05A50" w:rsidRDefault="00B05A50" w:rsidP="00B05A50">
      <w:pPr>
        <w:pStyle w:val="a3"/>
        <w:numPr>
          <w:ilvl w:val="0"/>
          <w:numId w:val="5"/>
        </w:numPr>
        <w:ind w:firstLineChars="0"/>
      </w:pPr>
      <w:r>
        <w:rPr>
          <w:rFonts w:hint="eastAsia"/>
        </w:rPr>
        <w:lastRenderedPageBreak/>
        <w:t>确认开发插件命令是否存在</w:t>
      </w:r>
      <w:r w:rsidRPr="00D248E2">
        <w:t>/usr/local/nagios/libexec</w:t>
      </w:r>
      <w:r>
        <w:rPr>
          <w:rFonts w:hint="eastAsia"/>
        </w:rPr>
        <w:t>，</w:t>
      </w:r>
      <w:r>
        <w:t>需要有执行权限</w:t>
      </w:r>
    </w:p>
    <w:p w:rsidR="00B05A50" w:rsidRDefault="00B05A50" w:rsidP="00B05A50">
      <w:pPr>
        <w:pStyle w:val="a3"/>
        <w:numPr>
          <w:ilvl w:val="0"/>
          <w:numId w:val="5"/>
        </w:numPr>
        <w:ind w:firstLineChars="0"/>
      </w:pPr>
      <w:r>
        <w:rPr>
          <w:rFonts w:hint="eastAsia"/>
        </w:rPr>
        <w:t>确认</w:t>
      </w:r>
      <w:r w:rsidRPr="00FA19B8">
        <w:t>/usr/local/nagios/etc/nrpe.cfg</w:t>
      </w:r>
      <w:r>
        <w:t>配置文件中是否定义</w:t>
      </w:r>
    </w:p>
    <w:p w:rsidR="00B05A50" w:rsidRDefault="00B05A50" w:rsidP="00B05A50">
      <w:pPr>
        <w:pStyle w:val="a3"/>
        <w:numPr>
          <w:ilvl w:val="0"/>
          <w:numId w:val="5"/>
        </w:numPr>
        <w:ind w:firstLineChars="0"/>
      </w:pPr>
      <w:r>
        <w:rPr>
          <w:rFonts w:hint="eastAsia"/>
        </w:rPr>
        <w:t>重启</w:t>
      </w:r>
      <w:r>
        <w:rPr>
          <w:rFonts w:hint="eastAsia"/>
        </w:rPr>
        <w:t>nrpe</w:t>
      </w:r>
      <w:r>
        <w:rPr>
          <w:rFonts w:hint="eastAsia"/>
        </w:rPr>
        <w:t>服务</w:t>
      </w:r>
    </w:p>
    <w:p w:rsidR="00B05A50" w:rsidRDefault="00B05A50" w:rsidP="00B05A50">
      <w:pPr>
        <w:pStyle w:val="a3"/>
        <w:numPr>
          <w:ilvl w:val="0"/>
          <w:numId w:val="5"/>
        </w:numPr>
        <w:ind w:firstLineChars="0"/>
      </w:pPr>
      <w:r>
        <w:rPr>
          <w:rFonts w:hint="eastAsia"/>
        </w:rPr>
        <w:t>到服务器端编辑</w:t>
      </w:r>
      <w:r w:rsidRPr="00FA19B8">
        <w:rPr>
          <w:rFonts w:hint="eastAsia"/>
        </w:rPr>
        <w:t>服务配置文件，定义相关服务，使用上述已经定义的插件命令</w:t>
      </w:r>
    </w:p>
    <w:p w:rsidR="00B05A50" w:rsidRDefault="00B05A50" w:rsidP="00B05A50">
      <w:pPr>
        <w:pStyle w:val="a3"/>
        <w:numPr>
          <w:ilvl w:val="0"/>
          <w:numId w:val="5"/>
        </w:numPr>
        <w:ind w:firstLineChars="0"/>
      </w:pPr>
      <w:r>
        <w:rPr>
          <w:rFonts w:hint="eastAsia"/>
        </w:rPr>
        <w:t>检查语法</w:t>
      </w:r>
    </w:p>
    <w:p w:rsidR="00B05A50" w:rsidRDefault="00B05A50" w:rsidP="00B05A50">
      <w:pPr>
        <w:pStyle w:val="a3"/>
        <w:numPr>
          <w:ilvl w:val="0"/>
          <w:numId w:val="5"/>
        </w:numPr>
        <w:ind w:firstLineChars="0"/>
      </w:pPr>
      <w:r>
        <w:rPr>
          <w:rFonts w:hint="eastAsia"/>
        </w:rPr>
        <w:t>加载配置</w:t>
      </w:r>
    </w:p>
    <w:p w:rsidR="00B05A50" w:rsidRDefault="00B05A50" w:rsidP="00B05A50">
      <w:pPr>
        <w:ind w:left="420" w:firstLine="0"/>
      </w:pPr>
    </w:p>
    <w:p w:rsidR="00B05A50" w:rsidRDefault="00B05A50" w:rsidP="00B05A50">
      <w:pPr>
        <w:pStyle w:val="2"/>
      </w:pPr>
      <w:r>
        <w:t>报警策略</w:t>
      </w:r>
    </w:p>
    <w:p w:rsidR="00B05A50" w:rsidRDefault="00B05A50" w:rsidP="00B05A50">
      <w:r>
        <w:rPr>
          <w:noProof/>
        </w:rPr>
        <w:drawing>
          <wp:inline distT="0" distB="0" distL="0" distR="0" wp14:anchorId="6DF7A3AA" wp14:editId="504EA4E5">
            <wp:extent cx="5486400" cy="1757045"/>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86400" cy="1757045"/>
                    </a:xfrm>
                    <a:prstGeom prst="rect">
                      <a:avLst/>
                    </a:prstGeom>
                  </pic:spPr>
                </pic:pic>
              </a:graphicData>
            </a:graphic>
          </wp:inline>
        </w:drawing>
      </w:r>
    </w:p>
    <w:p w:rsidR="00B05A50" w:rsidRDefault="00B05A50" w:rsidP="00B05A50">
      <w:r>
        <w:rPr>
          <w:rFonts w:hint="eastAsia"/>
        </w:rPr>
        <w:t>command.cfg</w:t>
      </w:r>
      <w:r>
        <w:rPr>
          <w:rFonts w:hint="eastAsia"/>
        </w:rPr>
        <w:t>中定义</w:t>
      </w:r>
    </w:p>
    <w:p w:rsidR="00B05A50" w:rsidRPr="009F582F" w:rsidRDefault="00B05A50" w:rsidP="00B05A50">
      <w:r>
        <w:rPr>
          <w:rFonts w:hint="eastAsia"/>
        </w:rPr>
        <w:t>模板中定义</w:t>
      </w:r>
    </w:p>
    <w:p w:rsidR="00B05A50" w:rsidRDefault="00B05A50" w:rsidP="00B05A50">
      <w:pPr>
        <w:pStyle w:val="a3"/>
        <w:ind w:left="780" w:firstLineChars="0" w:firstLine="0"/>
      </w:pPr>
      <w:r>
        <w:t>http</w:t>
      </w:r>
      <w:r>
        <w:t>短信</w:t>
      </w:r>
      <w:r>
        <w:rPr>
          <w:rFonts w:hint="eastAsia"/>
        </w:rPr>
        <w:t>网关报警</w:t>
      </w:r>
    </w:p>
    <w:p w:rsidR="00B05A50" w:rsidRDefault="00B05A50" w:rsidP="00B05A50">
      <w:pPr>
        <w:pStyle w:val="a3"/>
        <w:ind w:left="780" w:firstLine="480"/>
      </w:pPr>
      <w:r>
        <w:t>define contact{</w:t>
      </w:r>
    </w:p>
    <w:p w:rsidR="00B05A50" w:rsidRDefault="00B05A50" w:rsidP="00B05A50">
      <w:pPr>
        <w:pStyle w:val="a3"/>
        <w:ind w:left="780" w:firstLine="480"/>
      </w:pPr>
      <w:r>
        <w:t xml:space="preserve">        contact_name                    nagiosadmin</w:t>
      </w:r>
      <w:r>
        <w:tab/>
      </w:r>
      <w:r>
        <w:tab/>
      </w:r>
    </w:p>
    <w:p w:rsidR="00B05A50" w:rsidRDefault="00B05A50" w:rsidP="00B05A50">
      <w:pPr>
        <w:pStyle w:val="a3"/>
        <w:ind w:left="780" w:firstLine="480"/>
      </w:pPr>
      <w:r>
        <w:tab/>
        <w:t xml:space="preserve">     use</w:t>
      </w:r>
      <w:r>
        <w:tab/>
      </w:r>
      <w:r>
        <w:tab/>
      </w:r>
      <w:r>
        <w:tab/>
      </w:r>
      <w:r>
        <w:tab/>
        <w:t xml:space="preserve">             generic-contact</w:t>
      </w:r>
      <w:r>
        <w:tab/>
      </w:r>
      <w:r>
        <w:tab/>
      </w:r>
    </w:p>
    <w:p w:rsidR="00B05A50" w:rsidRDefault="00B05A50" w:rsidP="00B05A50">
      <w:pPr>
        <w:pStyle w:val="a3"/>
        <w:ind w:left="780" w:firstLine="480"/>
      </w:pPr>
      <w:r>
        <w:t xml:space="preserve">        alias                           Nagios Admin</w:t>
      </w:r>
      <w:r>
        <w:tab/>
      </w:r>
      <w:r>
        <w:tab/>
      </w:r>
    </w:p>
    <w:p w:rsidR="00B05A50" w:rsidRDefault="00B05A50" w:rsidP="00B05A50">
      <w:pPr>
        <w:pStyle w:val="a3"/>
        <w:ind w:left="780" w:firstLine="480"/>
      </w:pPr>
    </w:p>
    <w:p w:rsidR="00B05A50" w:rsidRDefault="00B05A50" w:rsidP="00B05A50">
      <w:pPr>
        <w:pStyle w:val="a3"/>
        <w:ind w:left="780" w:firstLine="480"/>
      </w:pPr>
      <w:r>
        <w:t xml:space="preserve">        email                           1530213847@qq.com</w:t>
      </w:r>
      <w:r>
        <w:tab/>
      </w:r>
    </w:p>
    <w:p w:rsidR="00B05A50" w:rsidRDefault="00B05A50" w:rsidP="00B05A50">
      <w:pPr>
        <w:pStyle w:val="a3"/>
        <w:ind w:left="780" w:firstLine="480"/>
      </w:pPr>
      <w:r>
        <w:tab/>
      </w:r>
      <w:r>
        <w:tab/>
      </w:r>
      <w:r w:rsidRPr="00741948">
        <w:rPr>
          <w:highlight w:val="yellow"/>
        </w:rPr>
        <w:t>pager                            xxxxxxxxx</w:t>
      </w:r>
    </w:p>
    <w:p w:rsidR="00B05A50" w:rsidRDefault="00B05A50" w:rsidP="00B05A50">
      <w:pPr>
        <w:pStyle w:val="a3"/>
        <w:ind w:left="780" w:firstLineChars="0" w:firstLine="0"/>
      </w:pPr>
      <w:r>
        <w:t xml:space="preserve">        }</w:t>
      </w:r>
    </w:p>
    <w:p w:rsidR="00B05A50" w:rsidRDefault="00B05A50" w:rsidP="00B05A50"/>
    <w:p w:rsidR="00B05A50" w:rsidRDefault="00B05A50" w:rsidP="00B05A50"/>
    <w:p w:rsidR="00B05A50" w:rsidRDefault="00B05A50" w:rsidP="00B05A50">
      <w:r>
        <w:rPr>
          <w:rFonts w:hint="eastAsia"/>
        </w:rPr>
        <w:t>手机报警</w:t>
      </w:r>
      <w:r>
        <w:rPr>
          <w:rFonts w:hint="eastAsia"/>
        </w:rPr>
        <w:t>command</w:t>
      </w:r>
      <w:r>
        <w:rPr>
          <w:rFonts w:hint="eastAsia"/>
        </w:rPr>
        <w:t>配置。</w:t>
      </w:r>
    </w:p>
    <w:p w:rsidR="00B05A50" w:rsidRDefault="00B05A50" w:rsidP="00B05A50">
      <w:r>
        <w:rPr>
          <w:noProof/>
        </w:rPr>
        <w:drawing>
          <wp:inline distT="0" distB="0" distL="0" distR="0" wp14:anchorId="5DF8E3F9" wp14:editId="304E9EAD">
            <wp:extent cx="5486400" cy="2486660"/>
            <wp:effectExtent l="0" t="0" r="0" b="889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2486660"/>
                    </a:xfrm>
                    <a:prstGeom prst="rect">
                      <a:avLst/>
                    </a:prstGeom>
                  </pic:spPr>
                </pic:pic>
              </a:graphicData>
            </a:graphic>
          </wp:inline>
        </w:drawing>
      </w:r>
    </w:p>
    <w:p w:rsidR="00B05A50" w:rsidRDefault="00B05A50" w:rsidP="00B05A50"/>
    <w:p w:rsidR="00B05A50" w:rsidRDefault="00B05A50" w:rsidP="00B05A50">
      <w:r>
        <w:rPr>
          <w:rFonts w:hint="eastAsia"/>
        </w:rPr>
        <w:t>模板中定义以上命令。</w:t>
      </w:r>
      <w:r>
        <w:rPr>
          <w:rFonts w:hint="eastAsia"/>
        </w:rPr>
        <w:t>sms_send</w:t>
      </w:r>
      <w:r>
        <w:rPr>
          <w:rFonts w:hint="eastAsia"/>
        </w:rPr>
        <w:t>为调用</w:t>
      </w:r>
      <w:r>
        <w:rPr>
          <w:rFonts w:hint="eastAsia"/>
        </w:rPr>
        <w:t>http</w:t>
      </w:r>
      <w:r>
        <w:rPr>
          <w:rFonts w:hint="eastAsia"/>
        </w:rPr>
        <w:t>短信网关脚本。</w:t>
      </w:r>
    </w:p>
    <w:p w:rsidR="00B05A50" w:rsidRDefault="00B05A50" w:rsidP="00B05A50">
      <w:r>
        <w:rPr>
          <w:rFonts w:hint="eastAsia"/>
        </w:rPr>
        <w:t>电话语音报警</w:t>
      </w:r>
    </w:p>
    <w:p w:rsidR="00B05A50" w:rsidRDefault="00B05A50" w:rsidP="00B05A50">
      <w:r>
        <w:rPr>
          <w:noProof/>
        </w:rPr>
        <w:drawing>
          <wp:inline distT="0" distB="0" distL="0" distR="0" wp14:anchorId="5C47F2A3" wp14:editId="4F344343">
            <wp:extent cx="5486400" cy="2068830"/>
            <wp:effectExtent l="0" t="0" r="0" b="762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2068830"/>
                    </a:xfrm>
                    <a:prstGeom prst="rect">
                      <a:avLst/>
                    </a:prstGeom>
                  </pic:spPr>
                </pic:pic>
              </a:graphicData>
            </a:graphic>
          </wp:inline>
        </w:drawing>
      </w:r>
    </w:p>
    <w:p w:rsidR="00B05A50" w:rsidRDefault="00B05A50" w:rsidP="00B05A50"/>
    <w:p w:rsidR="00B05A50" w:rsidRDefault="00B05A50" w:rsidP="00B05A50">
      <w:r w:rsidRPr="005B4F27">
        <w:rPr>
          <w:rFonts w:hint="eastAsia"/>
        </w:rPr>
        <w:t>nagios</w:t>
      </w:r>
      <w:r w:rsidRPr="005B4F27">
        <w:rPr>
          <w:rFonts w:hint="eastAsia"/>
        </w:rPr>
        <w:t>通过</w:t>
      </w:r>
      <w:r w:rsidRPr="005B4F27">
        <w:rPr>
          <w:rFonts w:hint="eastAsia"/>
        </w:rPr>
        <w:t>asterisk</w:t>
      </w:r>
      <w:r w:rsidRPr="005B4F27">
        <w:rPr>
          <w:rFonts w:hint="eastAsia"/>
        </w:rPr>
        <w:t>实现语音报警</w:t>
      </w:r>
    </w:p>
    <w:p w:rsidR="00B05A50" w:rsidRDefault="009172D9" w:rsidP="00B05A50">
      <w:hyperlink r:id="rId29" w:history="1">
        <w:r w:rsidR="00B05A50" w:rsidRPr="00986707">
          <w:rPr>
            <w:rStyle w:val="a5"/>
          </w:rPr>
          <w:t>http://gaojing.baidu.com</w:t>
        </w:r>
      </w:hyperlink>
      <w:r w:rsidR="00B05A50">
        <w:t>百度告警</w:t>
      </w:r>
    </w:p>
    <w:p w:rsidR="00B05A50" w:rsidRDefault="00B05A50" w:rsidP="00B05A50">
      <w:r>
        <w:rPr>
          <w:rFonts w:hint="eastAsia"/>
        </w:rPr>
        <w:t>部署</w:t>
      </w:r>
    </w:p>
    <w:p w:rsidR="00B05A50" w:rsidRDefault="00B05A50" w:rsidP="00B05A50">
      <w:r>
        <w:rPr>
          <w:rFonts w:hint="eastAsia"/>
        </w:rPr>
        <w:t>接入步骤：</w:t>
      </w:r>
    </w:p>
    <w:p w:rsidR="00B05A50" w:rsidRDefault="00B05A50" w:rsidP="00B05A50"/>
    <w:p w:rsidR="00B05A50" w:rsidRDefault="00B05A50" w:rsidP="00B05A50">
      <w:r>
        <w:rPr>
          <w:rFonts w:hint="eastAsia"/>
        </w:rPr>
        <w:t> </w:t>
      </w:r>
    </w:p>
    <w:p w:rsidR="00B05A50" w:rsidRDefault="00B05A50" w:rsidP="00B05A50"/>
    <w:p w:rsidR="00B05A50" w:rsidRDefault="00B05A50" w:rsidP="00B05A50">
      <w:r>
        <w:rPr>
          <w:rFonts w:hint="eastAsia"/>
        </w:rPr>
        <w:lastRenderedPageBreak/>
        <w:t>Step 1</w:t>
      </w:r>
      <w:r>
        <w:rPr>
          <w:rFonts w:hint="eastAsia"/>
        </w:rPr>
        <w:t>：在百度告警中配置服务和升级策略。</w:t>
      </w:r>
    </w:p>
    <w:p w:rsidR="00B05A50" w:rsidRDefault="00B05A50" w:rsidP="00B05A50">
      <w:pPr>
        <w:ind w:firstLine="0"/>
      </w:pPr>
      <w:r>
        <w:rPr>
          <w:rFonts w:hint="eastAsia"/>
        </w:rPr>
        <w:t>Step 2</w:t>
      </w:r>
      <w:r>
        <w:rPr>
          <w:rFonts w:hint="eastAsia"/>
        </w:rPr>
        <w:t>：在</w:t>
      </w:r>
      <w:r>
        <w:rPr>
          <w:rFonts w:hint="eastAsia"/>
        </w:rPr>
        <w:t>Nagios</w:t>
      </w:r>
      <w:r>
        <w:rPr>
          <w:rFonts w:hint="eastAsia"/>
        </w:rPr>
        <w:t>中配置</w:t>
      </w:r>
      <w:r>
        <w:rPr>
          <w:rFonts w:hint="eastAsia"/>
        </w:rPr>
        <w:t>command.cfg</w:t>
      </w:r>
      <w:r>
        <w:rPr>
          <w:rFonts w:hint="eastAsia"/>
        </w:rPr>
        <w:t>，配置百度告警接方式。</w:t>
      </w:r>
    </w:p>
    <w:p w:rsidR="00B05A50" w:rsidRDefault="00B05A50" w:rsidP="00B05A50">
      <w:pPr>
        <w:ind w:firstLine="0"/>
      </w:pPr>
      <w:r>
        <w:rPr>
          <w:rFonts w:hint="eastAsia"/>
        </w:rPr>
        <w:t>Step 3</w:t>
      </w:r>
      <w:r>
        <w:rPr>
          <w:rFonts w:hint="eastAsia"/>
        </w:rPr>
        <w:t>：在</w:t>
      </w:r>
      <w:r>
        <w:rPr>
          <w:rFonts w:hint="eastAsia"/>
        </w:rPr>
        <w:t>Nagios</w:t>
      </w:r>
      <w:r>
        <w:rPr>
          <w:rFonts w:hint="eastAsia"/>
        </w:rPr>
        <w:t>中配置</w:t>
      </w:r>
      <w:r>
        <w:rPr>
          <w:rFonts w:hint="eastAsia"/>
        </w:rPr>
        <w:t>templates.cfg</w:t>
      </w:r>
      <w:r>
        <w:rPr>
          <w:rFonts w:hint="eastAsia"/>
        </w:rPr>
        <w:t>，配置联系人使用百度告警接收告警。</w:t>
      </w:r>
    </w:p>
    <w:p w:rsidR="00B05A50" w:rsidRDefault="00B05A50" w:rsidP="00B05A50">
      <w:pPr>
        <w:ind w:firstLine="0"/>
      </w:pPr>
      <w:r>
        <w:rPr>
          <w:rFonts w:hint="eastAsia"/>
        </w:rPr>
        <w:t>Step 4</w:t>
      </w:r>
      <w:r>
        <w:rPr>
          <w:rFonts w:hint="eastAsia"/>
        </w:rPr>
        <w:t>：测试配置是否成功，使用电话、短信、邮件、微信接收告警！</w:t>
      </w:r>
    </w:p>
    <w:p w:rsidR="00B05A50" w:rsidRDefault="00B05A50" w:rsidP="00B05A50">
      <w:r>
        <w:t>通过火狐浏览器的</w:t>
      </w:r>
      <w:r>
        <w:t>nagios</w:t>
      </w:r>
      <w:r>
        <w:rPr>
          <w:rFonts w:hint="eastAsia"/>
        </w:rPr>
        <w:t xml:space="preserve"> checker</w:t>
      </w:r>
      <w:r>
        <w:rPr>
          <w:rFonts w:hint="eastAsia"/>
        </w:rPr>
        <w:t>实现</w:t>
      </w:r>
      <w:r>
        <w:rPr>
          <w:rFonts w:hint="eastAsia"/>
        </w:rPr>
        <w:t>web</w:t>
      </w:r>
      <w:r>
        <w:rPr>
          <w:rFonts w:hint="eastAsia"/>
        </w:rPr>
        <w:t>声音告警，但注意火狐浏览器版本不能过高，建议</w:t>
      </w:r>
      <w:r>
        <w:rPr>
          <w:rFonts w:hint="eastAsia"/>
        </w:rPr>
        <w:t>55</w:t>
      </w:r>
      <w:r>
        <w:rPr>
          <w:rFonts w:hint="eastAsia"/>
        </w:rPr>
        <w:t>及以下。</w:t>
      </w:r>
    </w:p>
    <w:p w:rsidR="00B05A50" w:rsidRDefault="00B05A50" w:rsidP="00B05A50">
      <w:r>
        <w:rPr>
          <w:rFonts w:hint="eastAsia"/>
        </w:rPr>
        <w:t>通过</w:t>
      </w:r>
      <w:r w:rsidRPr="001654B6">
        <w:t>onealert</w:t>
      </w:r>
      <w:r>
        <w:t>平台</w:t>
      </w:r>
      <w:r w:rsidR="002E2F9A" w:rsidRPr="002E2F9A">
        <w:t>http://www.onealert.com/</w:t>
      </w:r>
      <w:r>
        <w:t>实现微信</w:t>
      </w:r>
      <w:r>
        <w:rPr>
          <w:rFonts w:hint="eastAsia"/>
        </w:rPr>
        <w:t>、</w:t>
      </w:r>
      <w:r>
        <w:t>短信</w:t>
      </w:r>
      <w:r>
        <w:rPr>
          <w:rFonts w:hint="eastAsia"/>
        </w:rPr>
        <w:t>、</w:t>
      </w:r>
      <w:r>
        <w:t>电话及钉钉告警</w:t>
      </w:r>
    </w:p>
    <w:p w:rsidR="00C22FF9" w:rsidRDefault="00E67E41" w:rsidP="00E67E41">
      <w:pPr>
        <w:pStyle w:val="3"/>
      </w:pPr>
      <w:r>
        <w:rPr>
          <w:rFonts w:hint="eastAsia"/>
        </w:rPr>
        <w:t>设置主机和服务告警次数</w:t>
      </w:r>
      <w:r w:rsidR="00140761">
        <w:rPr>
          <w:rFonts w:hint="eastAsia"/>
        </w:rPr>
        <w:t>及频率</w:t>
      </w:r>
    </w:p>
    <w:p w:rsidR="00C22FF9" w:rsidRDefault="004B4447" w:rsidP="00590F12">
      <w:r>
        <w:rPr>
          <w:rFonts w:hint="eastAsia"/>
        </w:rPr>
        <w:t>在实际工作中可能有的告警不影响业务，但如果没有处理，则会一直收到邮件等告警，造成告警泛滥</w:t>
      </w:r>
      <w:r w:rsidR="00C22FF9">
        <w:rPr>
          <w:rFonts w:hint="eastAsia"/>
        </w:rPr>
        <w:t>，</w:t>
      </w:r>
      <w:r w:rsidR="00590F12">
        <w:rPr>
          <w:rFonts w:hint="eastAsia"/>
        </w:rPr>
        <w:t>这时我们可以</w:t>
      </w:r>
      <w:r w:rsidR="00C22FF9" w:rsidRPr="00C22FF9">
        <w:rPr>
          <w:rFonts w:hint="eastAsia"/>
        </w:rPr>
        <w:t>设置主机及服务告警</w:t>
      </w:r>
      <w:r w:rsidR="00590F12">
        <w:rPr>
          <w:rFonts w:hint="eastAsia"/>
        </w:rPr>
        <w:t>频率。</w:t>
      </w:r>
    </w:p>
    <w:p w:rsidR="00B50758" w:rsidRDefault="00B50758" w:rsidP="00027DB7">
      <w:r>
        <w:t>vi /usr/local/nagios/etc/obje</w:t>
      </w:r>
      <w:r w:rsidR="00027DB7">
        <w:t>cts/escalations.cfg</w:t>
      </w:r>
    </w:p>
    <w:p w:rsidR="00B50758" w:rsidRDefault="00B50758" w:rsidP="00027DB7">
      <w:pPr>
        <w:ind w:firstLineChars="100" w:firstLine="240"/>
      </w:pPr>
      <w:r>
        <w:t>define hostescalation{</w:t>
      </w:r>
    </w:p>
    <w:p w:rsidR="00B50758" w:rsidRDefault="00B50758" w:rsidP="00B50758">
      <w:r>
        <w:rPr>
          <w:rFonts w:hint="eastAsia"/>
        </w:rPr>
        <w:t>host_name               test     ;</w:t>
      </w:r>
      <w:r>
        <w:rPr>
          <w:rFonts w:hint="eastAsia"/>
        </w:rPr>
        <w:t>被监控主机名称，多个用逗号隔开与</w:t>
      </w:r>
      <w:r>
        <w:rPr>
          <w:rFonts w:hint="eastAsia"/>
        </w:rPr>
        <w:t>Hosts.cfg</w:t>
      </w:r>
      <w:r>
        <w:rPr>
          <w:rFonts w:hint="eastAsia"/>
        </w:rPr>
        <w:t>中一致</w:t>
      </w:r>
    </w:p>
    <w:p w:rsidR="00B50758" w:rsidRDefault="00B50758" w:rsidP="00B50758">
      <w:r>
        <w:rPr>
          <w:rFonts w:hint="eastAsia"/>
        </w:rPr>
        <w:t xml:space="preserve">first_notification         3           ; </w:t>
      </w:r>
      <w:r>
        <w:rPr>
          <w:rFonts w:hint="eastAsia"/>
        </w:rPr>
        <w:t>第</w:t>
      </w:r>
      <w:r>
        <w:rPr>
          <w:rFonts w:hint="eastAsia"/>
        </w:rPr>
        <w:t>3</w:t>
      </w:r>
      <w:r>
        <w:rPr>
          <w:rFonts w:hint="eastAsia"/>
        </w:rPr>
        <w:t>条信息起，改变频率间隔</w:t>
      </w:r>
    </w:p>
    <w:p w:rsidR="00B50758" w:rsidRDefault="00B50758" w:rsidP="00B50758">
      <w:r>
        <w:rPr>
          <w:rFonts w:hint="eastAsia"/>
        </w:rPr>
        <w:t xml:space="preserve">last_notification          0          ; </w:t>
      </w:r>
      <w:r>
        <w:rPr>
          <w:rFonts w:hint="eastAsia"/>
        </w:rPr>
        <w:t>第</w:t>
      </w:r>
      <w:r>
        <w:rPr>
          <w:rFonts w:hint="eastAsia"/>
        </w:rPr>
        <w:t>n</w:t>
      </w:r>
      <w:r>
        <w:rPr>
          <w:rFonts w:hint="eastAsia"/>
        </w:rPr>
        <w:t>条信息起，恢复频率间隔</w:t>
      </w:r>
    </w:p>
    <w:p w:rsidR="00B50758" w:rsidRDefault="00B50758" w:rsidP="00B50758">
      <w:r>
        <w:rPr>
          <w:rFonts w:hint="eastAsia"/>
        </w:rPr>
        <w:t xml:space="preserve">notification_interval     10         ; </w:t>
      </w:r>
      <w:r>
        <w:rPr>
          <w:rFonts w:hint="eastAsia"/>
        </w:rPr>
        <w:t>通知间隔</w:t>
      </w:r>
      <w:r>
        <w:rPr>
          <w:rFonts w:hint="eastAsia"/>
        </w:rPr>
        <w:t>(</w:t>
      </w:r>
      <w:r>
        <w:rPr>
          <w:rFonts w:hint="eastAsia"/>
        </w:rPr>
        <w:t>单位：分</w:t>
      </w:r>
      <w:r>
        <w:rPr>
          <w:rFonts w:hint="eastAsia"/>
        </w:rPr>
        <w:t>)</w:t>
      </w:r>
    </w:p>
    <w:p w:rsidR="00B50758" w:rsidRDefault="00B50758" w:rsidP="00B50758">
      <w:r>
        <w:t>contact_groups          admin</w:t>
      </w:r>
    </w:p>
    <w:p w:rsidR="00B50758" w:rsidRDefault="00B50758" w:rsidP="00B50758">
      <w:r>
        <w:t>}</w:t>
      </w:r>
    </w:p>
    <w:p w:rsidR="00B50758" w:rsidRDefault="00B50758" w:rsidP="00B50758"/>
    <w:p w:rsidR="00B50758" w:rsidRDefault="00B50758" w:rsidP="00B50758">
      <w:r>
        <w:t>define serviceescalation{</w:t>
      </w:r>
    </w:p>
    <w:p w:rsidR="00B50758" w:rsidRDefault="00B50758" w:rsidP="00B50758">
      <w:r>
        <w:rPr>
          <w:rFonts w:hint="eastAsia"/>
        </w:rPr>
        <w:t>host_name                  test           ;</w:t>
      </w:r>
      <w:r>
        <w:rPr>
          <w:rFonts w:hint="eastAsia"/>
        </w:rPr>
        <w:t>被监控主机名称，多个用逗号隔开与</w:t>
      </w:r>
      <w:r>
        <w:rPr>
          <w:rFonts w:hint="eastAsia"/>
        </w:rPr>
        <w:t>Hosts.cfg</w:t>
      </w:r>
      <w:r>
        <w:rPr>
          <w:rFonts w:hint="eastAsia"/>
        </w:rPr>
        <w:t>中一致</w:t>
      </w:r>
      <w:r>
        <w:rPr>
          <w:rFonts w:hint="eastAsia"/>
        </w:rPr>
        <w:t xml:space="preserve">    </w:t>
      </w:r>
    </w:p>
    <w:p w:rsidR="00B50758" w:rsidRDefault="00B50758" w:rsidP="00B50758">
      <w:r>
        <w:rPr>
          <w:rFonts w:hint="eastAsia"/>
        </w:rPr>
        <w:t xml:space="preserve">service_description        PING            </w:t>
      </w:r>
      <w:r>
        <w:rPr>
          <w:rFonts w:hint="eastAsia"/>
        </w:rPr>
        <w:t>被监控服务名称，多个用逗号隔开</w:t>
      </w:r>
      <w:r>
        <w:rPr>
          <w:rFonts w:hint="eastAsia"/>
        </w:rPr>
        <w:t xml:space="preserve"> </w:t>
      </w:r>
      <w:r>
        <w:rPr>
          <w:rFonts w:hint="eastAsia"/>
        </w:rPr>
        <w:t>与</w:t>
      </w:r>
      <w:r>
        <w:rPr>
          <w:rFonts w:hint="eastAsia"/>
        </w:rPr>
        <w:t>services.cfg</w:t>
      </w:r>
      <w:r>
        <w:rPr>
          <w:rFonts w:hint="eastAsia"/>
        </w:rPr>
        <w:t>中一致</w:t>
      </w:r>
    </w:p>
    <w:p w:rsidR="00B50758" w:rsidRDefault="00B50758" w:rsidP="00B50758">
      <w:r>
        <w:t>first_notification            3</w:t>
      </w:r>
    </w:p>
    <w:p w:rsidR="00B50758" w:rsidRDefault="00B50758" w:rsidP="00B50758">
      <w:r>
        <w:t>last_notification            0</w:t>
      </w:r>
    </w:p>
    <w:p w:rsidR="00B50758" w:rsidRDefault="00B50758" w:rsidP="00B50758">
      <w:r>
        <w:lastRenderedPageBreak/>
        <w:t>notification_interval        10</w:t>
      </w:r>
    </w:p>
    <w:p w:rsidR="00B50758" w:rsidRDefault="00B50758" w:rsidP="00B50758">
      <w:r>
        <w:t>contact_groups          admin</w:t>
      </w:r>
    </w:p>
    <w:p w:rsidR="00B50758" w:rsidRDefault="00B50758" w:rsidP="00B50758">
      <w:r>
        <w:t>}</w:t>
      </w:r>
    </w:p>
    <w:p w:rsidR="00B50758" w:rsidRDefault="00B50758" w:rsidP="00B50758"/>
    <w:p w:rsidR="00B50758" w:rsidRDefault="00B50758" w:rsidP="00B50758">
      <w:r>
        <w:t>#vi /usr/local/nagios/etc/nagios.cfg</w:t>
      </w:r>
    </w:p>
    <w:p w:rsidR="00B50758" w:rsidRDefault="00B50758" w:rsidP="00B50758">
      <w:r>
        <w:rPr>
          <w:rFonts w:hint="eastAsia"/>
        </w:rPr>
        <w:t>添加：</w:t>
      </w:r>
    </w:p>
    <w:p w:rsidR="00B50758" w:rsidRDefault="00B50758" w:rsidP="00B50758">
      <w:r>
        <w:t>cfg_file=/usr/local/nagios/etc/objects/escalations.cfg</w:t>
      </w:r>
    </w:p>
    <w:p w:rsidR="00B50758" w:rsidRDefault="00B50758" w:rsidP="00B50758"/>
    <w:p w:rsidR="00B50758" w:rsidRDefault="00F90E4D" w:rsidP="00E67E41">
      <w:pPr>
        <w:pStyle w:val="3"/>
      </w:pPr>
      <w:r>
        <w:t>设置</w:t>
      </w:r>
      <w:r w:rsidR="00E67E41">
        <w:t>主机和服务依赖</w:t>
      </w:r>
    </w:p>
    <w:p w:rsidR="00B50758" w:rsidRDefault="008B05C9" w:rsidP="00B50758">
      <w:r>
        <w:rPr>
          <w:rFonts w:hint="eastAsia"/>
        </w:rPr>
        <w:t>主机和服务依赖是</w:t>
      </w:r>
      <w:r>
        <w:rPr>
          <w:rFonts w:hint="eastAsia"/>
        </w:rPr>
        <w:t>nagios</w:t>
      </w:r>
      <w:r>
        <w:rPr>
          <w:rFonts w:hint="eastAsia"/>
        </w:rPr>
        <w:t>的高级行为。</w:t>
      </w:r>
      <w:r w:rsidR="00B50758">
        <w:rPr>
          <w:rFonts w:hint="eastAsia"/>
        </w:rPr>
        <w:t>可以根据实际情况设置主机和服务依赖关系，从而进行告警收敛</w:t>
      </w:r>
      <w:r w:rsidR="00C56FD6">
        <w:rPr>
          <w:rFonts w:hint="eastAsia"/>
        </w:rPr>
        <w:t>，减少告警次数</w:t>
      </w:r>
      <w:r w:rsidR="00DC4BF4">
        <w:rPr>
          <w:rFonts w:hint="eastAsia"/>
        </w:rPr>
        <w:t>，而且更有利于问题的排查，从而更快地解决问题，使系统服务恢复正常</w:t>
      </w:r>
      <w:r w:rsidR="00C56FD6">
        <w:rPr>
          <w:rFonts w:hint="eastAsia"/>
        </w:rPr>
        <w:t>。</w:t>
      </w:r>
      <w:r w:rsidR="00B50758">
        <w:rPr>
          <w:rFonts w:hint="eastAsia"/>
        </w:rPr>
        <w:t>参考数据</w:t>
      </w:r>
    </w:p>
    <w:p w:rsidR="00B05A50" w:rsidRDefault="009172D9" w:rsidP="00B50758">
      <w:hyperlink r:id="rId30" w:history="1">
        <w:r w:rsidR="000943C3" w:rsidRPr="002B6697">
          <w:rPr>
            <w:rStyle w:val="a5"/>
          </w:rPr>
          <w:t>https://assets.nagios.com/downloads/nagioscore/docs/nagioscore/4/en/dependencies.html</w:t>
        </w:r>
      </w:hyperlink>
    </w:p>
    <w:p w:rsidR="000943C3" w:rsidRDefault="000943C3" w:rsidP="00B50758"/>
    <w:p w:rsidR="000943C3" w:rsidRDefault="000943C3" w:rsidP="00B50758">
      <w:r>
        <w:rPr>
          <w:rFonts w:hint="eastAsia"/>
        </w:rPr>
        <w:t>如下样例：</w:t>
      </w:r>
    </w:p>
    <w:p w:rsidR="00823A42" w:rsidRDefault="00823A42" w:rsidP="00823A42">
      <w:r>
        <w:t>define servicedependency {</w:t>
      </w:r>
    </w:p>
    <w:p w:rsidR="00823A42" w:rsidRDefault="00823A42" w:rsidP="00823A42">
      <w:r>
        <w:t xml:space="preserve">    host_name                       016-nagios-client1</w:t>
      </w:r>
    </w:p>
    <w:p w:rsidR="00823A42" w:rsidRDefault="00823A42" w:rsidP="00823A42">
      <w:r>
        <w:t xml:space="preserve">    service_description             http_80</w:t>
      </w:r>
    </w:p>
    <w:p w:rsidR="00823A42" w:rsidRDefault="00823A42" w:rsidP="00823A42">
      <w:r>
        <w:t xml:space="preserve">    </w:t>
      </w:r>
      <w:r w:rsidRPr="000372CA">
        <w:rPr>
          <w:highlight w:val="yellow"/>
        </w:rPr>
        <w:t>dependent_host_name             016-nagios-client1</w:t>
      </w:r>
    </w:p>
    <w:p w:rsidR="00823A42" w:rsidRDefault="00823A42" w:rsidP="00823A42">
      <w:r>
        <w:t xml:space="preserve">    dependent_service_description   web_url</w:t>
      </w:r>
    </w:p>
    <w:p w:rsidR="00823A42" w:rsidRDefault="00823A42" w:rsidP="00823A42">
      <w:r>
        <w:t xml:space="preserve">    execution_failure_criteria      n</w:t>
      </w:r>
    </w:p>
    <w:p w:rsidR="00823A42" w:rsidRDefault="00823A42" w:rsidP="00823A42">
      <w:r>
        <w:t xml:space="preserve">    notification_failure_criteria   w,u,c</w:t>
      </w:r>
    </w:p>
    <w:p w:rsidR="00823A42" w:rsidRDefault="00823A42" w:rsidP="000943C3">
      <w:pPr>
        <w:rPr>
          <w:rFonts w:hint="eastAsia"/>
        </w:rPr>
      </w:pPr>
      <w:r>
        <w:t>}</w:t>
      </w:r>
    </w:p>
    <w:p w:rsidR="00A521D0" w:rsidRDefault="00A521D0" w:rsidP="000943C3">
      <w:pPr>
        <w:rPr>
          <w:rFonts w:hint="eastAsia"/>
        </w:rPr>
      </w:pPr>
      <w:r>
        <w:rPr>
          <w:rFonts w:hint="eastAsia"/>
        </w:rPr>
        <w:t>常见状态：</w:t>
      </w:r>
      <w:r w:rsidRPr="00A521D0">
        <w:t>o: OK; w: WARNING; u: UP; c</w:t>
      </w:r>
      <w:r w:rsidR="00646685">
        <w:t>: CRITICAL; p: PENDDING; n:NONE</w:t>
      </w:r>
    </w:p>
    <w:p w:rsidR="00823A42" w:rsidRDefault="00284F23" w:rsidP="000943C3">
      <w:pPr>
        <w:rPr>
          <w:rFonts w:hint="eastAsia"/>
        </w:rPr>
      </w:pPr>
      <w:r>
        <w:rPr>
          <w:rFonts w:hint="eastAsia"/>
        </w:rPr>
        <w:t>测试结果：</w:t>
      </w:r>
      <w:r w:rsidR="00823A42">
        <w:rPr>
          <w:rFonts w:hint="eastAsia"/>
        </w:rPr>
        <w:t>同一台主机上的</w:t>
      </w:r>
      <w:r w:rsidR="00823A42">
        <w:t>web_url</w:t>
      </w:r>
      <w:r w:rsidR="00823A42">
        <w:t>服务依赖</w:t>
      </w:r>
      <w:r w:rsidR="00823A42">
        <w:t>http_80</w:t>
      </w:r>
      <w:r w:rsidR="00694F55">
        <w:rPr>
          <w:rFonts w:hint="eastAsia"/>
        </w:rPr>
        <w:t>（检测</w:t>
      </w:r>
      <w:r w:rsidR="00694F55">
        <w:rPr>
          <w:rFonts w:hint="eastAsia"/>
        </w:rPr>
        <w:t>httpd</w:t>
      </w:r>
      <w:r w:rsidR="00694F55">
        <w:rPr>
          <w:rFonts w:hint="eastAsia"/>
        </w:rPr>
        <w:t>服务的</w:t>
      </w:r>
      <w:r w:rsidR="00694F55">
        <w:rPr>
          <w:rFonts w:hint="eastAsia"/>
        </w:rPr>
        <w:t>80</w:t>
      </w:r>
      <w:r w:rsidR="00694F55">
        <w:rPr>
          <w:rFonts w:hint="eastAsia"/>
        </w:rPr>
        <w:t>端口）</w:t>
      </w:r>
      <w:r w:rsidR="009172D9">
        <w:t>服务</w:t>
      </w:r>
      <w:r w:rsidR="009172D9">
        <w:rPr>
          <w:rFonts w:hint="eastAsia"/>
        </w:rPr>
        <w:t>，</w:t>
      </w:r>
      <w:r w:rsidR="009172D9">
        <w:t>当</w:t>
      </w:r>
      <w:r w:rsidR="009172D9">
        <w:t>http_80</w:t>
      </w:r>
      <w:r w:rsidR="009172D9">
        <w:t>服务状态为</w:t>
      </w:r>
      <w:r w:rsidR="009172D9">
        <w:t>w</w:t>
      </w:r>
      <w:r w:rsidR="009172D9">
        <w:rPr>
          <w:rFonts w:hint="eastAsia"/>
        </w:rPr>
        <w:t>、</w:t>
      </w:r>
      <w:r w:rsidR="009172D9">
        <w:t>u</w:t>
      </w:r>
      <w:r w:rsidR="009172D9">
        <w:rPr>
          <w:rFonts w:hint="eastAsia"/>
        </w:rPr>
        <w:t>、</w:t>
      </w:r>
      <w:r w:rsidR="009172D9">
        <w:t>c</w:t>
      </w:r>
      <w:r w:rsidR="009172D9">
        <w:t>任意一种时</w:t>
      </w:r>
      <w:r w:rsidR="009172D9">
        <w:rPr>
          <w:rFonts w:hint="eastAsia"/>
        </w:rPr>
        <w:t>，</w:t>
      </w:r>
      <w:r w:rsidR="009172D9">
        <w:t>http_80</w:t>
      </w:r>
      <w:r w:rsidR="009172D9">
        <w:t>状态会发告警通知</w:t>
      </w:r>
      <w:r w:rsidR="009172D9">
        <w:rPr>
          <w:rFonts w:hint="eastAsia"/>
        </w:rPr>
        <w:t>，</w:t>
      </w:r>
      <w:r w:rsidR="00B45AA0">
        <w:rPr>
          <w:rFonts w:hint="eastAsia"/>
        </w:rPr>
        <w:t>由于</w:t>
      </w:r>
      <w:r w:rsidR="00B45AA0">
        <w:t>execution_failure_criteria      n</w:t>
      </w:r>
      <w:r w:rsidR="002D7BDD">
        <w:rPr>
          <w:rFonts w:hint="eastAsia"/>
        </w:rPr>
        <w:t>（</w:t>
      </w:r>
      <w:r w:rsidR="002D7BDD">
        <w:rPr>
          <w:rFonts w:hint="eastAsia"/>
        </w:rPr>
        <w:t>none</w:t>
      </w:r>
      <w:r w:rsidR="002D7BDD">
        <w:rPr>
          <w:rFonts w:hint="eastAsia"/>
        </w:rPr>
        <w:t>）</w:t>
      </w:r>
      <w:r w:rsidR="00B45AA0">
        <w:t>的设</w:t>
      </w:r>
      <w:r w:rsidR="00B45AA0">
        <w:lastRenderedPageBreak/>
        <w:t>置</w:t>
      </w:r>
      <w:r w:rsidR="00B45AA0">
        <w:rPr>
          <w:rFonts w:hint="eastAsia"/>
        </w:rPr>
        <w:t>，</w:t>
      </w:r>
      <w:r w:rsidR="009172D9">
        <w:t>就不会再</w:t>
      </w:r>
      <w:r w:rsidR="000372CA">
        <w:t>有</w:t>
      </w:r>
      <w:r w:rsidR="000372CA">
        <w:t>web_url</w:t>
      </w:r>
      <w:r w:rsidR="000372CA">
        <w:t>的告警信息</w:t>
      </w:r>
      <w:r w:rsidR="000372CA">
        <w:rPr>
          <w:rFonts w:hint="eastAsia"/>
        </w:rPr>
        <w:t>。另外</w:t>
      </w:r>
      <w:r w:rsidR="00C07B9B">
        <w:rPr>
          <w:rFonts w:hint="eastAsia"/>
        </w:rPr>
        <w:t>如果是</w:t>
      </w:r>
      <w:r w:rsidR="000372CA">
        <w:rPr>
          <w:rFonts w:hint="eastAsia"/>
        </w:rPr>
        <w:t>同一台主机的话</w:t>
      </w:r>
      <w:r w:rsidR="000372CA" w:rsidRPr="000372CA">
        <w:rPr>
          <w:highlight w:val="yellow"/>
        </w:rPr>
        <w:t>dependent_host_name             016-nagios-client1</w:t>
      </w:r>
      <w:r w:rsidR="000372CA">
        <w:rPr>
          <w:highlight w:val="yellow"/>
        </w:rPr>
        <w:t>可以去掉</w:t>
      </w:r>
      <w:r w:rsidR="000372CA">
        <w:rPr>
          <w:rFonts w:hint="eastAsia"/>
          <w:highlight w:val="yellow"/>
        </w:rPr>
        <w:t>。</w:t>
      </w:r>
    </w:p>
    <w:p w:rsidR="000943C3" w:rsidRDefault="00B06A26" w:rsidP="000943C3">
      <w:pPr>
        <w:rPr>
          <w:rFonts w:hint="eastAsia"/>
        </w:rPr>
      </w:pPr>
      <w:r>
        <w:t>如果是同一主机组中的主机有相同的服务</w:t>
      </w:r>
      <w:r>
        <w:rPr>
          <w:rFonts w:hint="eastAsia"/>
        </w:rPr>
        <w:t>，</w:t>
      </w:r>
      <w:r>
        <w:t>且也有服务依赖</w:t>
      </w:r>
      <w:r>
        <w:rPr>
          <w:rFonts w:hint="eastAsia"/>
        </w:rPr>
        <w:t>，</w:t>
      </w:r>
      <w:r>
        <w:t>可以</w:t>
      </w:r>
      <w:r w:rsidR="00066C26">
        <w:t>用以下方法进行配置</w:t>
      </w:r>
      <w:r w:rsidR="00066C26">
        <w:rPr>
          <w:rFonts w:hint="eastAsia"/>
        </w:rPr>
        <w:t>。</w:t>
      </w:r>
    </w:p>
    <w:p w:rsidR="00066C26" w:rsidRDefault="00066C26" w:rsidP="00066C26">
      <w:r>
        <w:t>define servicedependency{</w:t>
      </w:r>
    </w:p>
    <w:p w:rsidR="00066C26" w:rsidRDefault="00066C26" w:rsidP="00066C26">
      <w:r>
        <w:t xml:space="preserve">    hostgroup_name                   linux-servers</w:t>
      </w:r>
    </w:p>
    <w:p w:rsidR="00066C26" w:rsidRDefault="00066C26" w:rsidP="00066C26">
      <w:r>
        <w:t xml:space="preserve">    dependent_service_description    web_url</w:t>
      </w:r>
    </w:p>
    <w:p w:rsidR="00066C26" w:rsidRDefault="00066C26" w:rsidP="00066C26">
      <w:r>
        <w:t xml:space="preserve">    service_description              http_80</w:t>
      </w:r>
    </w:p>
    <w:p w:rsidR="00066C26" w:rsidRDefault="00066C26" w:rsidP="00066C26">
      <w:r>
        <w:t xml:space="preserve">    execution_failure_criteria       n</w:t>
      </w:r>
    </w:p>
    <w:p w:rsidR="00066C26" w:rsidRDefault="00066C26" w:rsidP="00066C26">
      <w:r>
        <w:t xml:space="preserve">    notification_failure_criteria    w,u,c</w:t>
      </w:r>
    </w:p>
    <w:p w:rsidR="00066C26" w:rsidRDefault="00066C26" w:rsidP="00066C26">
      <w:pPr>
        <w:rPr>
          <w:rFonts w:hint="eastAsia"/>
        </w:rPr>
      </w:pPr>
      <w:r>
        <w:t>}</w:t>
      </w:r>
    </w:p>
    <w:p w:rsidR="00066C26" w:rsidRDefault="00066C26" w:rsidP="00066C26">
      <w:pPr>
        <w:rPr>
          <w:rFonts w:hint="eastAsia"/>
        </w:rPr>
      </w:pPr>
      <w:r>
        <w:rPr>
          <w:rFonts w:hint="eastAsia"/>
        </w:rPr>
        <w:t>说明：主机组</w:t>
      </w:r>
      <w:r>
        <w:t>linux-servers</w:t>
      </w:r>
      <w:r>
        <w:t>包含两台主机</w:t>
      </w:r>
      <w:r>
        <w:t>016-nagios-client1</w:t>
      </w:r>
      <w:r>
        <w:t>和</w:t>
      </w:r>
      <w:r>
        <w:t>01</w:t>
      </w:r>
      <w:r>
        <w:rPr>
          <w:rFonts w:hint="eastAsia"/>
        </w:rPr>
        <w:t>4</w:t>
      </w:r>
      <w:r>
        <w:t>-nagios-client1</w:t>
      </w:r>
      <w:r>
        <w:rPr>
          <w:rFonts w:hint="eastAsia"/>
        </w:rPr>
        <w:t>，</w:t>
      </w:r>
      <w:r>
        <w:t>两台主机上都有</w:t>
      </w:r>
      <w:r>
        <w:t>http_80</w:t>
      </w:r>
      <w:r>
        <w:t>和</w:t>
      </w:r>
      <w:r>
        <w:t>web_url</w:t>
      </w:r>
      <w:r>
        <w:t>服务</w:t>
      </w:r>
      <w:r>
        <w:rPr>
          <w:rFonts w:hint="eastAsia"/>
        </w:rPr>
        <w:t>，</w:t>
      </w:r>
      <w:r>
        <w:t>设置服务依赖后</w:t>
      </w:r>
      <w:r>
        <w:rPr>
          <w:rFonts w:hint="eastAsia"/>
        </w:rPr>
        <w:t>，</w:t>
      </w:r>
      <w:r>
        <w:t>测试结果同上</w:t>
      </w:r>
      <w:r>
        <w:rPr>
          <w:rFonts w:hint="eastAsia"/>
        </w:rPr>
        <w:t>（只有</w:t>
      </w:r>
      <w:r>
        <w:t>http_80</w:t>
      </w:r>
      <w:r>
        <w:t>的告警通知</w:t>
      </w:r>
      <w:r>
        <w:rPr>
          <w:rFonts w:hint="eastAsia"/>
        </w:rPr>
        <w:t>）。</w:t>
      </w:r>
    </w:p>
    <w:p w:rsidR="00DC4BF4" w:rsidRDefault="00C66A7E" w:rsidP="00066C26">
      <w:pPr>
        <w:rPr>
          <w:rFonts w:hint="eastAsia"/>
        </w:rPr>
      </w:pPr>
      <w:r>
        <w:t>依赖关系继承</w:t>
      </w:r>
      <w:r>
        <w:rPr>
          <w:rFonts w:hint="eastAsia"/>
        </w:rPr>
        <w:t>：</w:t>
      </w:r>
      <w:r>
        <w:t>例如服务</w:t>
      </w:r>
      <w:r>
        <w:rPr>
          <w:rFonts w:hint="eastAsia"/>
        </w:rPr>
        <w:t>A</w:t>
      </w:r>
      <w:r>
        <w:rPr>
          <w:rFonts w:hint="eastAsia"/>
        </w:rPr>
        <w:t>和服务</w:t>
      </w:r>
      <w:r>
        <w:rPr>
          <w:rFonts w:hint="eastAsia"/>
        </w:rPr>
        <w:t>D</w:t>
      </w:r>
      <w:r>
        <w:rPr>
          <w:rFonts w:hint="eastAsia"/>
        </w:rPr>
        <w:t>有依赖关系，服务</w:t>
      </w:r>
      <w:r>
        <w:rPr>
          <w:rFonts w:hint="eastAsia"/>
        </w:rPr>
        <w:t>D</w:t>
      </w:r>
      <w:r>
        <w:rPr>
          <w:rFonts w:hint="eastAsia"/>
        </w:rPr>
        <w:t>和服务</w:t>
      </w:r>
      <w:r>
        <w:rPr>
          <w:rFonts w:hint="eastAsia"/>
        </w:rPr>
        <w:t>F</w:t>
      </w:r>
      <w:r>
        <w:rPr>
          <w:rFonts w:hint="eastAsia"/>
        </w:rPr>
        <w:t>也有依赖关系。可以通过以下设置将</w:t>
      </w:r>
      <w:r>
        <w:rPr>
          <w:rFonts w:hint="eastAsia"/>
        </w:rPr>
        <w:t>A</w:t>
      </w:r>
      <w:r>
        <w:rPr>
          <w:rFonts w:hint="eastAsia"/>
        </w:rPr>
        <w:t>和</w:t>
      </w:r>
      <w:r>
        <w:rPr>
          <w:rFonts w:hint="eastAsia"/>
        </w:rPr>
        <w:t>D</w:t>
      </w:r>
      <w:r>
        <w:rPr>
          <w:rFonts w:hint="eastAsia"/>
        </w:rPr>
        <w:t>的依赖关系继承。</w:t>
      </w:r>
    </w:p>
    <w:p w:rsidR="00374BF2" w:rsidRDefault="00374BF2" w:rsidP="00374BF2">
      <w:r>
        <w:t>define servicedependency{</w:t>
      </w:r>
    </w:p>
    <w:p w:rsidR="00374BF2" w:rsidRDefault="00374BF2" w:rsidP="00374BF2">
      <w:r>
        <w:t>host_name HostB</w:t>
      </w:r>
    </w:p>
    <w:p w:rsidR="00374BF2" w:rsidRDefault="00374BF2" w:rsidP="00374BF2">
      <w:r>
        <w:t>service_description ServiceD</w:t>
      </w:r>
    </w:p>
    <w:p w:rsidR="00374BF2" w:rsidRDefault="00374BF2" w:rsidP="00374BF2">
      <w:r>
        <w:t>dependent_host_name HostC</w:t>
      </w:r>
    </w:p>
    <w:p w:rsidR="00374BF2" w:rsidRDefault="00374BF2" w:rsidP="00374BF2">
      <w:r>
        <w:t>dependent_service_description ServiceF</w:t>
      </w:r>
    </w:p>
    <w:p w:rsidR="00374BF2" w:rsidRDefault="00374BF2" w:rsidP="00374BF2">
      <w:r>
        <w:t>execution_failure_criteria n</w:t>
      </w:r>
    </w:p>
    <w:p w:rsidR="00374BF2" w:rsidRDefault="00374BF2" w:rsidP="00374BF2">
      <w:r>
        <w:t>notification_failure_criteria w,u,c</w:t>
      </w:r>
    </w:p>
    <w:p w:rsidR="00374BF2" w:rsidRDefault="00374BF2" w:rsidP="00374BF2">
      <w:r>
        <w:t>inherits_parent 1</w:t>
      </w:r>
    </w:p>
    <w:p w:rsidR="00374BF2" w:rsidRDefault="00374BF2" w:rsidP="00374BF2">
      <w:r>
        <w:t>}</w:t>
      </w:r>
    </w:p>
    <w:p w:rsidR="00374BF2" w:rsidRDefault="00374BF2" w:rsidP="00374BF2"/>
    <w:p w:rsidR="00374BF2" w:rsidRDefault="00374BF2" w:rsidP="00374BF2">
      <w:pPr>
        <w:rPr>
          <w:rFonts w:hint="eastAsia"/>
        </w:rPr>
      </w:pPr>
      <w:r>
        <w:rPr>
          <w:rFonts w:hint="eastAsia"/>
        </w:rPr>
        <w:t>因为</w:t>
      </w:r>
      <w:r>
        <w:rPr>
          <w:rFonts w:hint="eastAsia"/>
        </w:rPr>
        <w:t>inherits_parent</w:t>
      </w:r>
      <w:r>
        <w:rPr>
          <w:rFonts w:hint="eastAsia"/>
        </w:rPr>
        <w:t>指令开启，所以</w:t>
      </w:r>
      <w:r>
        <w:rPr>
          <w:rFonts w:hint="eastAsia"/>
        </w:rPr>
        <w:t>A</w:t>
      </w:r>
      <w:r>
        <w:rPr>
          <w:rFonts w:hint="eastAsia"/>
        </w:rPr>
        <w:t>和</w:t>
      </w:r>
      <w:r>
        <w:rPr>
          <w:rFonts w:hint="eastAsia"/>
        </w:rPr>
        <w:t>D</w:t>
      </w:r>
      <w:r>
        <w:rPr>
          <w:rFonts w:hint="eastAsia"/>
        </w:rPr>
        <w:t>之间的依赖关系测试通过后，才会进行</w:t>
      </w:r>
      <w:r>
        <w:rPr>
          <w:rFonts w:hint="eastAsia"/>
        </w:rPr>
        <w:t>F</w:t>
      </w:r>
      <w:r>
        <w:rPr>
          <w:rFonts w:hint="eastAsia"/>
        </w:rPr>
        <w:t>和</w:t>
      </w:r>
      <w:r>
        <w:rPr>
          <w:rFonts w:hint="eastAsia"/>
        </w:rPr>
        <w:t>D</w:t>
      </w:r>
      <w:r>
        <w:rPr>
          <w:rFonts w:hint="eastAsia"/>
        </w:rPr>
        <w:t>之间的检查。</w:t>
      </w:r>
    </w:p>
    <w:p w:rsidR="00C66A7E" w:rsidRDefault="00374BF2" w:rsidP="00374BF2">
      <w:r>
        <w:rPr>
          <w:rFonts w:hint="eastAsia"/>
        </w:rPr>
        <w:t>依赖关系可以被多层继承。</w:t>
      </w:r>
    </w:p>
    <w:p w:rsidR="000943C3" w:rsidRDefault="00F153DA" w:rsidP="000943C3">
      <w:r>
        <w:rPr>
          <w:rFonts w:hint="eastAsia"/>
        </w:rPr>
        <w:lastRenderedPageBreak/>
        <w:t>设置</w:t>
      </w:r>
      <w:r w:rsidR="000943C3">
        <w:rPr>
          <w:rFonts w:hint="eastAsia"/>
        </w:rPr>
        <w:t>主機</w:t>
      </w:r>
      <w:r>
        <w:rPr>
          <w:rFonts w:hint="eastAsia"/>
        </w:rPr>
        <w:t>依赖</w:t>
      </w:r>
      <w:bookmarkStart w:id="0" w:name="_GoBack"/>
      <w:bookmarkEnd w:id="0"/>
    </w:p>
    <w:p w:rsidR="000943C3" w:rsidRDefault="000943C3" w:rsidP="000943C3">
      <w:r>
        <w:t>define hostdependency {</w:t>
      </w:r>
    </w:p>
    <w:p w:rsidR="000943C3" w:rsidRDefault="000943C3" w:rsidP="000943C3">
      <w:r>
        <w:t xml:space="preserve">    host_name                       Host A</w:t>
      </w:r>
    </w:p>
    <w:p w:rsidR="000943C3" w:rsidRDefault="000943C3" w:rsidP="000943C3">
      <w:r>
        <w:t xml:space="preserve">    dependent_host_name             Host C</w:t>
      </w:r>
    </w:p>
    <w:p w:rsidR="000943C3" w:rsidRDefault="000943C3" w:rsidP="000943C3">
      <w:r>
        <w:t xml:space="preserve">    notification_failure_criteria   d</w:t>
      </w:r>
    </w:p>
    <w:p w:rsidR="000943C3" w:rsidRDefault="000943C3" w:rsidP="000943C3">
      <w:r>
        <w:t>}</w:t>
      </w:r>
    </w:p>
    <w:p w:rsidR="000943C3" w:rsidRDefault="000943C3" w:rsidP="000943C3"/>
    <w:p w:rsidR="000943C3" w:rsidRDefault="000943C3" w:rsidP="000943C3">
      <w:r>
        <w:t>define hostdependency {</w:t>
      </w:r>
    </w:p>
    <w:p w:rsidR="000943C3" w:rsidRDefault="000943C3" w:rsidP="000943C3">
      <w:r>
        <w:t xml:space="preserve">    host_name                       Host B</w:t>
      </w:r>
    </w:p>
    <w:p w:rsidR="000943C3" w:rsidRDefault="000943C3" w:rsidP="000943C3">
      <w:r>
        <w:t xml:space="preserve">    dependent_host_name             Host C</w:t>
      </w:r>
    </w:p>
    <w:p w:rsidR="000943C3" w:rsidRDefault="000943C3" w:rsidP="000943C3">
      <w:r>
        <w:t xml:space="preserve">    notification_failure_criteria   d,u</w:t>
      </w:r>
    </w:p>
    <w:p w:rsidR="000943C3" w:rsidRDefault="000943C3" w:rsidP="000943C3">
      <w:pPr>
        <w:rPr>
          <w:rFonts w:hint="eastAsia"/>
        </w:rPr>
      </w:pPr>
      <w:r>
        <w:t>}</w:t>
      </w:r>
    </w:p>
    <w:p w:rsidR="00D80846" w:rsidRDefault="00D80846" w:rsidP="000943C3">
      <w:r>
        <w:rPr>
          <w:rFonts w:hint="eastAsia"/>
        </w:rPr>
        <w:t>主机常见状态：</w:t>
      </w:r>
      <w:r w:rsidRPr="00D80846">
        <w:rPr>
          <w:rFonts w:hint="eastAsia"/>
        </w:rPr>
        <w:t>o</w:t>
      </w:r>
      <w:r w:rsidRPr="00D80846">
        <w:rPr>
          <w:rFonts w:hint="eastAsia"/>
        </w:rPr>
        <w:t>是</w:t>
      </w:r>
      <w:r w:rsidRPr="00D80846">
        <w:rPr>
          <w:rFonts w:hint="eastAsia"/>
        </w:rPr>
        <w:t>UP</w:t>
      </w:r>
      <w:r w:rsidRPr="00D80846">
        <w:rPr>
          <w:rFonts w:hint="eastAsia"/>
        </w:rPr>
        <w:t>状态，</w:t>
      </w:r>
      <w:r w:rsidRPr="00D80846">
        <w:rPr>
          <w:rFonts w:hint="eastAsia"/>
        </w:rPr>
        <w:t>d</w:t>
      </w:r>
      <w:r w:rsidRPr="00D80846">
        <w:rPr>
          <w:rFonts w:hint="eastAsia"/>
        </w:rPr>
        <w:t>是</w:t>
      </w:r>
      <w:r w:rsidRPr="00D80846">
        <w:rPr>
          <w:rFonts w:hint="eastAsia"/>
        </w:rPr>
        <w:t>down</w:t>
      </w:r>
      <w:r w:rsidRPr="00D80846">
        <w:rPr>
          <w:rFonts w:hint="eastAsia"/>
        </w:rPr>
        <w:t>状态，</w:t>
      </w:r>
      <w:r w:rsidRPr="00D80846">
        <w:rPr>
          <w:rFonts w:hint="eastAsia"/>
        </w:rPr>
        <w:t>u</w:t>
      </w:r>
      <w:r w:rsidRPr="00D80846">
        <w:rPr>
          <w:rFonts w:hint="eastAsia"/>
        </w:rPr>
        <w:t>是</w:t>
      </w:r>
      <w:r w:rsidRPr="00D80846">
        <w:rPr>
          <w:rFonts w:hint="eastAsia"/>
        </w:rPr>
        <w:t>unreache p</w:t>
      </w:r>
      <w:r w:rsidRPr="00D80846">
        <w:rPr>
          <w:rFonts w:hint="eastAsia"/>
        </w:rPr>
        <w:t>是</w:t>
      </w:r>
      <w:r w:rsidRPr="00D80846">
        <w:rPr>
          <w:rFonts w:hint="eastAsia"/>
        </w:rPr>
        <w:t xml:space="preserve">pending </w:t>
      </w:r>
      <w:r w:rsidRPr="00D80846">
        <w:rPr>
          <w:rFonts w:hint="eastAsia"/>
        </w:rPr>
        <w:t>未检测状态</w:t>
      </w:r>
      <w:r w:rsidR="00517D52">
        <w:rPr>
          <w:rFonts w:hint="eastAsia"/>
        </w:rPr>
        <w:t>。主机依赖场景：如一台实体机通过虚拟化后有多台虚拟机，如果设置了虚拟机和实体机的依赖，当实体机宕机时，</w:t>
      </w:r>
      <w:r w:rsidR="000C5E34">
        <w:rPr>
          <w:rFonts w:hint="eastAsia"/>
        </w:rPr>
        <w:t>就不在发出虚拟机的告警通知，从而大大减少了告警次数。</w:t>
      </w:r>
    </w:p>
    <w:p w:rsidR="00B05A50" w:rsidRDefault="00B05A50" w:rsidP="00B05A50">
      <w:pPr>
        <w:pStyle w:val="2"/>
      </w:pPr>
      <w:r>
        <w:t>nagios</w:t>
      </w:r>
      <w:r>
        <w:t>补充</w:t>
      </w:r>
    </w:p>
    <w:p w:rsidR="00B05A50" w:rsidRDefault="00B05A50" w:rsidP="00B05A50">
      <w:r>
        <w:rPr>
          <w:rFonts w:hint="eastAsia"/>
        </w:rPr>
        <w:t>验证配置文件的正确性</w:t>
      </w:r>
    </w:p>
    <w:p w:rsidR="00B05A50" w:rsidRDefault="00B05A50" w:rsidP="00B05A50">
      <w:r>
        <w:rPr>
          <w:rFonts w:hint="eastAsia"/>
        </w:rPr>
        <w:t>每次修改过你的配置文件，你应该运行一次检测程序来验证配置的正确性。在运行你的</w:t>
      </w:r>
      <w:r>
        <w:rPr>
          <w:rFonts w:hint="eastAsia"/>
        </w:rPr>
        <w:t>Nagios</w:t>
      </w:r>
      <w:r>
        <w:rPr>
          <w:rFonts w:hint="eastAsia"/>
        </w:rPr>
        <w:t>程序之前这是很重要的，否则的话会导致</w:t>
      </w:r>
      <w:r>
        <w:rPr>
          <w:rFonts w:hint="eastAsia"/>
        </w:rPr>
        <w:t>Nagios</w:t>
      </w:r>
      <w:r>
        <w:rPr>
          <w:rFonts w:hint="eastAsia"/>
        </w:rPr>
        <w:t>服务因配置的错误而关闭。</w:t>
      </w:r>
    </w:p>
    <w:p w:rsidR="00B05A50" w:rsidRDefault="00B05A50" w:rsidP="00B05A50">
      <w:r>
        <w:rPr>
          <w:rFonts w:hint="eastAsia"/>
        </w:rPr>
        <w:t>为验证你配置，运行</w:t>
      </w:r>
      <w:r>
        <w:rPr>
          <w:rFonts w:hint="eastAsia"/>
        </w:rPr>
        <w:t>Nagios</w:t>
      </w:r>
      <w:r>
        <w:rPr>
          <w:rFonts w:hint="eastAsia"/>
        </w:rPr>
        <w:t>带命令行参数</w:t>
      </w:r>
      <w:r>
        <w:rPr>
          <w:rFonts w:hint="eastAsia"/>
        </w:rPr>
        <w:t xml:space="preserve"> -v</w:t>
      </w:r>
      <w:r>
        <w:rPr>
          <w:rFonts w:hint="eastAsia"/>
        </w:rPr>
        <w:t>，象这样：</w:t>
      </w:r>
    </w:p>
    <w:p w:rsidR="00B05A50" w:rsidRDefault="00B05A50" w:rsidP="00B05A50">
      <w:r>
        <w:t>/usr/local/nagios/bin/nagios -v /usr/local/nagios/etc/nagios.cfg</w:t>
      </w:r>
    </w:p>
    <w:p w:rsidR="00B05A50" w:rsidRDefault="00B05A50" w:rsidP="00B05A50">
      <w:r>
        <w:rPr>
          <w:rFonts w:hint="eastAsia"/>
        </w:rPr>
        <w:t>初始化脚本：最简单的启动</w:t>
      </w:r>
      <w:r>
        <w:rPr>
          <w:rFonts w:hint="eastAsia"/>
        </w:rPr>
        <w:t>Nagios</w:t>
      </w:r>
      <w:r>
        <w:rPr>
          <w:rFonts w:hint="eastAsia"/>
        </w:rPr>
        <w:t>守护进程的方式是使用初始化脚本，象这样：</w:t>
      </w:r>
    </w:p>
    <w:p w:rsidR="00B05A50" w:rsidRDefault="00B05A50" w:rsidP="00B05A50">
      <w:r>
        <w:t>/etc/rc.d/init.d/nagios start</w:t>
      </w:r>
    </w:p>
    <w:p w:rsidR="00B05A50" w:rsidRDefault="00B05A50" w:rsidP="00B05A50">
      <w:r>
        <w:rPr>
          <w:rFonts w:hint="eastAsia"/>
        </w:rPr>
        <w:t>手工方式：你可以手动地启动</w:t>
      </w:r>
      <w:r>
        <w:rPr>
          <w:rFonts w:hint="eastAsia"/>
        </w:rPr>
        <w:t>Nagios</w:t>
      </w:r>
      <w:r>
        <w:rPr>
          <w:rFonts w:hint="eastAsia"/>
        </w:rPr>
        <w:t>守护进程，用命令参数</w:t>
      </w:r>
      <w:r>
        <w:rPr>
          <w:rFonts w:hint="eastAsia"/>
        </w:rPr>
        <w:t>-d</w:t>
      </w:r>
      <w:r>
        <w:rPr>
          <w:rFonts w:hint="eastAsia"/>
        </w:rPr>
        <w:t>，象这样：</w:t>
      </w:r>
    </w:p>
    <w:p w:rsidR="00B05A50" w:rsidRDefault="00B05A50" w:rsidP="00B05A50">
      <w:r>
        <w:t>/usr/local/nagios/bin/nagios -d /usr/local/nagios/etc/nagios.cfg</w:t>
      </w:r>
    </w:p>
    <w:p w:rsidR="00B05A50" w:rsidRDefault="00B05A50" w:rsidP="00B05A50">
      <w:r>
        <w:rPr>
          <w:rFonts w:hint="eastAsia"/>
        </w:rPr>
        <w:t>快速启动选项</w:t>
      </w:r>
    </w:p>
    <w:p w:rsidR="00B05A50" w:rsidRDefault="00B05A50" w:rsidP="00B05A50">
      <w:r>
        <w:rPr>
          <w:rFonts w:hint="eastAsia"/>
        </w:rPr>
        <w:lastRenderedPageBreak/>
        <w:t xml:space="preserve"> </w:t>
      </w:r>
      <w:r>
        <w:rPr>
          <w:rFonts w:hint="eastAsia"/>
        </w:rPr>
        <w:t>介绍</w:t>
      </w:r>
    </w:p>
    <w:p w:rsidR="00B05A50" w:rsidRDefault="00B05A50" w:rsidP="00B05A50">
      <w:r>
        <w:rPr>
          <w:rFonts w:hint="eastAsia"/>
        </w:rPr>
        <w:t>只有很少几件事可以减少</w:t>
      </w:r>
      <w:r>
        <w:rPr>
          <w:rFonts w:hint="eastAsia"/>
        </w:rPr>
        <w:t>Nagios</w:t>
      </w:r>
      <w:r>
        <w:rPr>
          <w:rFonts w:hint="eastAsia"/>
        </w:rPr>
        <w:t>的启动或重启总时间。加速启动方法包括有移除些负担还包括加快配置文件处理过程。</w:t>
      </w:r>
    </w:p>
    <w:p w:rsidR="00B05A50" w:rsidRDefault="00B05A50" w:rsidP="00B05A50">
      <w:r>
        <w:rPr>
          <w:rFonts w:hint="eastAsia"/>
        </w:rPr>
        <w:t>利用这些技术在如下一种或几种情况时特别有效：</w:t>
      </w:r>
    </w:p>
    <w:p w:rsidR="00B05A50" w:rsidRDefault="00B05A50" w:rsidP="00B05A50"/>
    <w:p w:rsidR="00B05A50" w:rsidRDefault="00B05A50" w:rsidP="00B05A50">
      <w:r>
        <w:rPr>
          <w:rFonts w:hint="eastAsia"/>
        </w:rPr>
        <w:t>大型安装配置</w:t>
      </w:r>
    </w:p>
    <w:p w:rsidR="00B05A50" w:rsidRDefault="00B05A50" w:rsidP="00B05A50">
      <w:r>
        <w:rPr>
          <w:rFonts w:hint="eastAsia"/>
        </w:rPr>
        <w:t>复杂地配置</w:t>
      </w:r>
      <w:r>
        <w:rPr>
          <w:rFonts w:hint="eastAsia"/>
        </w:rPr>
        <w:t>(</w:t>
      </w:r>
      <w:r>
        <w:rPr>
          <w:rFonts w:hint="eastAsia"/>
        </w:rPr>
        <w:t>过度地利用模板特性</w:t>
      </w:r>
      <w:r>
        <w:rPr>
          <w:rFonts w:hint="eastAsia"/>
        </w:rPr>
        <w:t>)</w:t>
      </w:r>
    </w:p>
    <w:p w:rsidR="00B05A50" w:rsidRDefault="00B05A50" w:rsidP="00B05A50">
      <w:r>
        <w:rPr>
          <w:rFonts w:hint="eastAsia"/>
        </w:rPr>
        <w:t>需要进行频繁重启动的安装模式</w:t>
      </w:r>
    </w:p>
    <w:p w:rsidR="00B05A50" w:rsidRDefault="00B05A50" w:rsidP="00B05A50">
      <w:r>
        <w:rPr>
          <w:rFonts w:hint="eastAsia"/>
        </w:rPr>
        <w:t>背景</w:t>
      </w:r>
    </w:p>
    <w:p w:rsidR="00B05A50" w:rsidRDefault="00B05A50" w:rsidP="00B05A50">
      <w:r>
        <w:rPr>
          <w:rFonts w:hint="eastAsia"/>
        </w:rPr>
        <w:t>每次</w:t>
      </w:r>
      <w:r>
        <w:rPr>
          <w:rFonts w:hint="eastAsia"/>
        </w:rPr>
        <w:t>Nagios</w:t>
      </w:r>
      <w:r>
        <w:rPr>
          <w:rFonts w:hint="eastAsia"/>
        </w:rPr>
        <w:t>启动和重启时，在它着手进行监控工作之前必须要处理配置文件。启动过程中的配置处理包括如下几步：</w:t>
      </w:r>
    </w:p>
    <w:p w:rsidR="00B05A50" w:rsidRDefault="00B05A50" w:rsidP="00B05A50"/>
    <w:p w:rsidR="00B05A50" w:rsidRDefault="00B05A50" w:rsidP="00B05A50">
      <w:r>
        <w:rPr>
          <w:rFonts w:hint="eastAsia"/>
        </w:rPr>
        <w:t>读入配置文件</w:t>
      </w:r>
    </w:p>
    <w:p w:rsidR="00B05A50" w:rsidRDefault="00B05A50" w:rsidP="00B05A50">
      <w:r>
        <w:rPr>
          <w:rFonts w:hint="eastAsia"/>
        </w:rPr>
        <w:t>解析模板定义</w:t>
      </w:r>
    </w:p>
    <w:p w:rsidR="00B05A50" w:rsidRDefault="00B05A50" w:rsidP="00B05A50">
      <w:r>
        <w:rPr>
          <w:rFonts w:hint="eastAsia"/>
        </w:rPr>
        <w:t>重粘连</w:t>
      </w:r>
      <w:r>
        <w:rPr>
          <w:rFonts w:hint="eastAsia"/>
        </w:rPr>
        <w:t>("Recombobulating")</w:t>
      </w:r>
      <w:r>
        <w:rPr>
          <w:rFonts w:hint="eastAsia"/>
        </w:rPr>
        <w:t>对象</w:t>
      </w:r>
      <w:r>
        <w:rPr>
          <w:rFonts w:hint="eastAsia"/>
        </w:rPr>
        <w:t>(</w:t>
      </w:r>
      <w:r>
        <w:rPr>
          <w:rFonts w:hint="eastAsia"/>
        </w:rPr>
        <w:t>是我想到的应做各种工作</w:t>
      </w:r>
      <w:r>
        <w:rPr>
          <w:rFonts w:hint="eastAsia"/>
        </w:rPr>
        <w:t>)</w:t>
      </w:r>
    </w:p>
    <w:p w:rsidR="00B05A50" w:rsidRDefault="00B05A50" w:rsidP="00B05A50">
      <w:r>
        <w:rPr>
          <w:rFonts w:hint="eastAsia"/>
        </w:rPr>
        <w:t>复制对象定义</w:t>
      </w:r>
    </w:p>
    <w:p w:rsidR="00B05A50" w:rsidRDefault="00B05A50" w:rsidP="00B05A50">
      <w:r>
        <w:rPr>
          <w:rFonts w:hint="eastAsia"/>
        </w:rPr>
        <w:t>继承对象属性</w:t>
      </w:r>
    </w:p>
    <w:p w:rsidR="00B05A50" w:rsidRDefault="00B05A50" w:rsidP="00B05A50">
      <w:r>
        <w:rPr>
          <w:rFonts w:hint="eastAsia"/>
        </w:rPr>
        <w:t>对象定义排序</w:t>
      </w:r>
    </w:p>
    <w:p w:rsidR="00B05A50" w:rsidRDefault="00B05A50" w:rsidP="00B05A50">
      <w:r>
        <w:rPr>
          <w:rFonts w:hint="eastAsia"/>
        </w:rPr>
        <w:t>验证对象关联关系的完整性</w:t>
      </w:r>
    </w:p>
    <w:p w:rsidR="00B05A50" w:rsidRDefault="00B05A50" w:rsidP="00B05A50">
      <w:r>
        <w:rPr>
          <w:rFonts w:hint="eastAsia"/>
        </w:rPr>
        <w:t>验证回路</w:t>
      </w:r>
    </w:p>
    <w:p w:rsidR="00B05A50" w:rsidRDefault="00B05A50" w:rsidP="00B05A50">
      <w:r>
        <w:rPr>
          <w:rFonts w:hint="eastAsia"/>
        </w:rPr>
        <w:t>和其他</w:t>
      </w:r>
      <w:r>
        <w:rPr>
          <w:rFonts w:hint="eastAsia"/>
        </w:rPr>
        <w:t>...</w:t>
      </w:r>
    </w:p>
    <w:p w:rsidR="00B05A50" w:rsidRDefault="00B05A50" w:rsidP="00B05A50">
      <w:r>
        <w:rPr>
          <w:rFonts w:hint="eastAsia"/>
        </w:rPr>
        <w:t>当有很大的或是很复杂的配置文件要处理时有几步非常消耗时间的。有没有加快这些的办法？当然有！</w:t>
      </w:r>
    </w:p>
    <w:p w:rsidR="00B05A50" w:rsidRDefault="00B05A50" w:rsidP="00B05A50"/>
    <w:p w:rsidR="00B05A50" w:rsidRDefault="00B05A50" w:rsidP="00B05A50">
      <w:r>
        <w:rPr>
          <w:rFonts w:hint="eastAsia"/>
        </w:rPr>
        <w:t xml:space="preserve">  </w:t>
      </w:r>
      <w:r>
        <w:rPr>
          <w:rFonts w:hint="eastAsia"/>
        </w:rPr>
        <w:t>评估启动时间</w:t>
      </w:r>
    </w:p>
    <w:p w:rsidR="00B05A50" w:rsidRDefault="00B05A50" w:rsidP="00B05A50">
      <w:r>
        <w:rPr>
          <w:rFonts w:hint="eastAsia"/>
        </w:rPr>
        <w:t>在做让启动速度更快的事情之前，需要看看可能性有多少和是否有必要涉足此事。这个比较容易－只是用</w:t>
      </w:r>
      <w:r>
        <w:rPr>
          <w:rFonts w:hint="eastAsia"/>
        </w:rPr>
        <w:t>-s</w:t>
      </w:r>
      <w:r>
        <w:rPr>
          <w:rFonts w:hint="eastAsia"/>
        </w:rPr>
        <w:t>命令行开关启动</w:t>
      </w:r>
      <w:r>
        <w:rPr>
          <w:rFonts w:hint="eastAsia"/>
        </w:rPr>
        <w:t>Nagios</w:t>
      </w:r>
      <w:r>
        <w:rPr>
          <w:rFonts w:hint="eastAsia"/>
        </w:rPr>
        <w:t>以取得计时和调度信息。</w:t>
      </w:r>
    </w:p>
    <w:p w:rsidR="00B05A50" w:rsidRDefault="00B05A50" w:rsidP="00B05A50"/>
    <w:p w:rsidR="00B05A50" w:rsidRDefault="00B05A50" w:rsidP="00B05A50">
      <w:r>
        <w:rPr>
          <w:rFonts w:hint="eastAsia"/>
        </w:rPr>
        <w:lastRenderedPageBreak/>
        <w:t>下面是个输出样例</w:t>
      </w:r>
      <w:r>
        <w:rPr>
          <w:rFonts w:hint="eastAsia"/>
        </w:rPr>
        <w:t>(</w:t>
      </w:r>
      <w:r>
        <w:rPr>
          <w:rFonts w:hint="eastAsia"/>
        </w:rPr>
        <w:t>做过精减，只是显示了有关部分</w:t>
      </w:r>
      <w:r>
        <w:rPr>
          <w:rFonts w:hint="eastAsia"/>
        </w:rPr>
        <w:t>)</w:t>
      </w:r>
      <w:r>
        <w:rPr>
          <w:rFonts w:hint="eastAsia"/>
        </w:rPr>
        <w:t>，在这个例子中，假定</w:t>
      </w:r>
      <w:r>
        <w:rPr>
          <w:rFonts w:hint="eastAsia"/>
        </w:rPr>
        <w:t>Nagios</w:t>
      </w:r>
      <w:r>
        <w:rPr>
          <w:rFonts w:hint="eastAsia"/>
        </w:rPr>
        <w:t>配置为对</w:t>
      </w:r>
      <w:r>
        <w:rPr>
          <w:rFonts w:hint="eastAsia"/>
        </w:rPr>
        <w:t>25</w:t>
      </w:r>
      <w:r>
        <w:rPr>
          <w:rFonts w:hint="eastAsia"/>
        </w:rPr>
        <w:t>个主机和超过</w:t>
      </w:r>
      <w:r>
        <w:rPr>
          <w:rFonts w:hint="eastAsia"/>
        </w:rPr>
        <w:t>10,000</w:t>
      </w:r>
      <w:r>
        <w:rPr>
          <w:rFonts w:hint="eastAsia"/>
        </w:rPr>
        <w:t>个服务进行监控。</w:t>
      </w:r>
    </w:p>
    <w:p w:rsidR="00B05A50" w:rsidRDefault="00B05A50" w:rsidP="00B05A50"/>
    <w:p w:rsidR="00B05A50" w:rsidRDefault="00B05A50" w:rsidP="00B05A50">
      <w:r>
        <w:t>/usr/local/nagios/bin/nagios -s /usr/local/nagios/etc/nagios.cfg</w:t>
      </w:r>
    </w:p>
    <w:p w:rsidR="00B05A50" w:rsidRDefault="00B05A50" w:rsidP="00B05A50">
      <w:r>
        <w:t>Nagios 3.0-prealpha</w:t>
      </w:r>
    </w:p>
    <w:p w:rsidR="00B05A50" w:rsidRDefault="00B05A50" w:rsidP="00B05A50">
      <w:r>
        <w:t>Copyright (c) 1999-2007 Ethan Galstad (http://www.nagios.org)</w:t>
      </w:r>
    </w:p>
    <w:p w:rsidR="00B05A50" w:rsidRDefault="00B05A50" w:rsidP="00B05A50">
      <w:r>
        <w:t>Last Modified: 01-27-2007</w:t>
      </w:r>
    </w:p>
    <w:p w:rsidR="00B05A50" w:rsidRDefault="00B05A50" w:rsidP="00B05A50">
      <w:r>
        <w:t>License: GPL</w:t>
      </w:r>
    </w:p>
    <w:p w:rsidR="00B05A50" w:rsidRDefault="00B05A50" w:rsidP="00B05A50"/>
    <w:p w:rsidR="00B05A50" w:rsidRDefault="00B05A50" w:rsidP="00B05A50">
      <w:r>
        <w:t>Timing information on object configuration processing is listed</w:t>
      </w:r>
    </w:p>
    <w:p w:rsidR="00B05A50" w:rsidRDefault="00B05A50" w:rsidP="00B05A50">
      <w:r>
        <w:t>below.  You can use this information to see if precaching your</w:t>
      </w:r>
    </w:p>
    <w:p w:rsidR="00B05A50" w:rsidRDefault="00B05A50" w:rsidP="00B05A50">
      <w:r>
        <w:t>object configuration would be useful.</w:t>
      </w:r>
    </w:p>
    <w:p w:rsidR="00B05A50" w:rsidRDefault="00B05A50" w:rsidP="00B05A50"/>
    <w:p w:rsidR="00B05A50" w:rsidRDefault="00B05A50" w:rsidP="00B05A50">
      <w:r>
        <w:t>Object Config Source: Config files (uncached)</w:t>
      </w:r>
    </w:p>
    <w:p w:rsidR="00B05A50" w:rsidRDefault="00B05A50" w:rsidP="00B05A50"/>
    <w:p w:rsidR="00B05A50" w:rsidRDefault="00B05A50" w:rsidP="00B05A50">
      <w:r>
        <w:t>OBJECT CONFIG PROCESSING TIMES      (* = Potential for precache savings with -u option)</w:t>
      </w:r>
    </w:p>
    <w:p w:rsidR="00B05A50" w:rsidRDefault="00B05A50" w:rsidP="00B05A50">
      <w:r>
        <w:t>----------------------------------</w:t>
      </w:r>
    </w:p>
    <w:p w:rsidR="00B05A50" w:rsidRDefault="00B05A50" w:rsidP="00B05A50">
      <w:r>
        <w:t>Read:                 0.486780 sec</w:t>
      </w:r>
    </w:p>
    <w:p w:rsidR="00B05A50" w:rsidRDefault="00B05A50" w:rsidP="00B05A50">
      <w:r>
        <w:t>Resolve:              0.004106 sec  *</w:t>
      </w:r>
    </w:p>
    <w:p w:rsidR="00B05A50" w:rsidRDefault="00B05A50" w:rsidP="00B05A50">
      <w:r>
        <w:t>Recomb Contactgroups: 0.000077 sec  *</w:t>
      </w:r>
    </w:p>
    <w:p w:rsidR="00B05A50" w:rsidRDefault="00B05A50" w:rsidP="00B05A50">
      <w:r>
        <w:t>Recomb Hostgroups:    0.000172 sec  *</w:t>
      </w:r>
    </w:p>
    <w:p w:rsidR="00B05A50" w:rsidRDefault="00B05A50" w:rsidP="00B05A50">
      <w:r>
        <w:t>Dup Services:         0.028801 sec  *</w:t>
      </w:r>
    </w:p>
    <w:p w:rsidR="00B05A50" w:rsidRDefault="00B05A50" w:rsidP="00B05A50">
      <w:r>
        <w:t>Recomb Servicegroups: 0.010358 sec  *</w:t>
      </w:r>
    </w:p>
    <w:p w:rsidR="00B05A50" w:rsidRDefault="00B05A50" w:rsidP="00B05A50">
      <w:r>
        <w:t>Duplicate:            5.666932 sec  *</w:t>
      </w:r>
    </w:p>
    <w:p w:rsidR="00B05A50" w:rsidRDefault="00B05A50" w:rsidP="00B05A50">
      <w:r>
        <w:t>Inherit:              0.003770 sec  *</w:t>
      </w:r>
    </w:p>
    <w:p w:rsidR="00B05A50" w:rsidRDefault="00B05A50" w:rsidP="00B05A50">
      <w:r>
        <w:t>Recomb Contacts:      0.030085 sec  *</w:t>
      </w:r>
    </w:p>
    <w:p w:rsidR="00B05A50" w:rsidRDefault="00B05A50" w:rsidP="00B05A50">
      <w:r>
        <w:t>Sort:                 2.648863 sec  *</w:t>
      </w:r>
    </w:p>
    <w:p w:rsidR="00B05A50" w:rsidRDefault="00B05A50" w:rsidP="00B05A50">
      <w:r>
        <w:t>Register:             2.654628 sec</w:t>
      </w:r>
    </w:p>
    <w:p w:rsidR="00B05A50" w:rsidRDefault="00B05A50" w:rsidP="00B05A50">
      <w:r>
        <w:t>Free:                 0.021347 sec</w:t>
      </w:r>
    </w:p>
    <w:p w:rsidR="00B05A50" w:rsidRDefault="00B05A50" w:rsidP="00B05A50">
      <w:r>
        <w:lastRenderedPageBreak/>
        <w:t xml:space="preserve">                      ============</w:t>
      </w:r>
    </w:p>
    <w:p w:rsidR="00B05A50" w:rsidRDefault="00B05A50" w:rsidP="00B05A50">
      <w:r>
        <w:t>TOTAL:                11.555925 sec  * = 8.393170 sec (72.63%) estimated savings</w:t>
      </w:r>
    </w:p>
    <w:p w:rsidR="00B05A50" w:rsidRDefault="00B05A50" w:rsidP="00B05A50"/>
    <w:p w:rsidR="00B05A50" w:rsidRDefault="00B05A50" w:rsidP="00B05A50"/>
    <w:p w:rsidR="00B05A50" w:rsidRDefault="00B05A50" w:rsidP="00B05A50">
      <w:r>
        <w:t>Timing information on configuration verification is listed below.</w:t>
      </w:r>
    </w:p>
    <w:p w:rsidR="00B05A50" w:rsidRDefault="00B05A50" w:rsidP="00B05A50"/>
    <w:p w:rsidR="00B05A50" w:rsidRDefault="00B05A50" w:rsidP="00B05A50">
      <w:r>
        <w:t>CONFIG VERIFICATION TIMES          (* = Potential for speedup with -x option)</w:t>
      </w:r>
    </w:p>
    <w:p w:rsidR="00B05A50" w:rsidRDefault="00B05A50" w:rsidP="00B05A50">
      <w:r>
        <w:t>----------------------------------</w:t>
      </w:r>
    </w:p>
    <w:p w:rsidR="00B05A50" w:rsidRDefault="00B05A50" w:rsidP="00B05A50">
      <w:r>
        <w:t>Object Relationships: 1.400807 sec</w:t>
      </w:r>
    </w:p>
    <w:p w:rsidR="00B05A50" w:rsidRDefault="00B05A50" w:rsidP="00B05A50">
      <w:r>
        <w:t>Circular Paths:       54.676622 sec  *</w:t>
      </w:r>
    </w:p>
    <w:p w:rsidR="00B05A50" w:rsidRDefault="00B05A50" w:rsidP="00B05A50">
      <w:r>
        <w:t>Misc:                 0.006924 sec</w:t>
      </w:r>
    </w:p>
    <w:p w:rsidR="00B05A50" w:rsidRDefault="00B05A50" w:rsidP="00B05A50">
      <w:r>
        <w:t xml:space="preserve">                      ============</w:t>
      </w:r>
    </w:p>
    <w:p w:rsidR="00B05A50" w:rsidRDefault="00B05A50" w:rsidP="00B05A50">
      <w:r>
        <w:t>TOTAL:                56.084353 sec  * = 54.676622 sec (97.5%) estimated savings</w:t>
      </w:r>
    </w:p>
    <w:p w:rsidR="00B05A50" w:rsidRDefault="00B05A50" w:rsidP="00B05A50"/>
    <w:p w:rsidR="00B05A50" w:rsidRDefault="00B05A50" w:rsidP="00B05A50">
      <w:r>
        <w:rPr>
          <w:rFonts w:hint="eastAsia"/>
        </w:rPr>
        <w:t>OK</w:t>
      </w:r>
      <w:r>
        <w:rPr>
          <w:rFonts w:hint="eastAsia"/>
        </w:rPr>
        <w:t>，看看发生了什么。先看汇总信息，大概有</w:t>
      </w:r>
      <w:r>
        <w:rPr>
          <w:rFonts w:hint="eastAsia"/>
        </w:rPr>
        <w:t>11.6</w:t>
      </w:r>
      <w:r>
        <w:rPr>
          <w:rFonts w:hint="eastAsia"/>
        </w:rPr>
        <w:t>秒用于处理配置文件有</w:t>
      </w:r>
      <w:r>
        <w:rPr>
          <w:rFonts w:hint="eastAsia"/>
        </w:rPr>
        <w:t>56</w:t>
      </w:r>
      <w:r>
        <w:rPr>
          <w:rFonts w:hint="eastAsia"/>
        </w:rPr>
        <w:t>秒来验证配置。这意味着每次用这个配置启动或重启</w:t>
      </w:r>
      <w:r>
        <w:rPr>
          <w:rFonts w:hint="eastAsia"/>
        </w:rPr>
        <w:t>Nagios</w:t>
      </w:r>
      <w:r>
        <w:rPr>
          <w:rFonts w:hint="eastAsia"/>
        </w:rPr>
        <w:t>时，它大约会有</w:t>
      </w:r>
      <w:r>
        <w:rPr>
          <w:rFonts w:hint="eastAsia"/>
        </w:rPr>
        <w:t>68</w:t>
      </w:r>
      <w:r>
        <w:rPr>
          <w:rFonts w:hint="eastAsia"/>
        </w:rPr>
        <w:t>秒来做启动事项而不会做任何监控的事情！如果是在定制配置</w:t>
      </w:r>
      <w:r>
        <w:rPr>
          <w:rFonts w:hint="eastAsia"/>
        </w:rPr>
        <w:t>Nagios</w:t>
      </w:r>
      <w:r>
        <w:rPr>
          <w:rFonts w:hint="eastAsia"/>
        </w:rPr>
        <w:t>过程中也是不可容忍的。</w:t>
      </w:r>
    </w:p>
    <w:p w:rsidR="00B05A50" w:rsidRDefault="00B05A50" w:rsidP="00B05A50"/>
    <w:p w:rsidR="00B05A50" w:rsidRDefault="00B05A50" w:rsidP="00B05A50">
      <w:r>
        <w:rPr>
          <w:rFonts w:hint="eastAsia"/>
        </w:rPr>
        <w:t>那么怎么办？看一下输出内容，如果运用了优化选项，</w:t>
      </w:r>
      <w:r>
        <w:rPr>
          <w:rFonts w:hint="eastAsia"/>
        </w:rPr>
        <w:t>Nagios</w:t>
      </w:r>
      <w:r>
        <w:rPr>
          <w:rFonts w:hint="eastAsia"/>
        </w:rPr>
        <w:t>将可以在配置读取过程节省大约</w:t>
      </w:r>
      <w:r>
        <w:rPr>
          <w:rFonts w:hint="eastAsia"/>
        </w:rPr>
        <w:t>8.4</w:t>
      </w:r>
      <w:r>
        <w:rPr>
          <w:rFonts w:hint="eastAsia"/>
        </w:rPr>
        <w:t>秒而在验证过程可节省</w:t>
      </w:r>
      <w:r>
        <w:rPr>
          <w:rFonts w:hint="eastAsia"/>
        </w:rPr>
        <w:t>63</w:t>
      </w:r>
      <w:r>
        <w:rPr>
          <w:rFonts w:hint="eastAsia"/>
        </w:rPr>
        <w:t>秒。</w:t>
      </w:r>
    </w:p>
    <w:p w:rsidR="00B05A50" w:rsidRDefault="00B05A50" w:rsidP="00B05A50"/>
    <w:p w:rsidR="00B05A50" w:rsidRDefault="00B05A50" w:rsidP="00B05A50">
      <w:r>
        <w:rPr>
          <w:rFonts w:hint="eastAsia"/>
        </w:rPr>
        <w:t>哇！从</w:t>
      </w:r>
      <w:r>
        <w:rPr>
          <w:rFonts w:hint="eastAsia"/>
        </w:rPr>
        <w:t>68</w:t>
      </w:r>
      <w:r>
        <w:rPr>
          <w:rFonts w:hint="eastAsia"/>
        </w:rPr>
        <w:t>秒到只有</w:t>
      </w:r>
      <w:r>
        <w:rPr>
          <w:rFonts w:hint="eastAsia"/>
        </w:rPr>
        <w:t>5</w:t>
      </w:r>
      <w:r>
        <w:rPr>
          <w:rFonts w:hint="eastAsia"/>
        </w:rPr>
        <w:t>秒？！是的！看看下面是怎么做到的。</w:t>
      </w:r>
    </w:p>
    <w:p w:rsidR="00B05A50" w:rsidRDefault="00B05A50" w:rsidP="00B05A50"/>
    <w:p w:rsidR="00B05A50" w:rsidRDefault="00B05A50" w:rsidP="00B05A50">
      <w:r>
        <w:rPr>
          <w:rFonts w:hint="eastAsia"/>
        </w:rPr>
        <w:t>预缓存对象配置</w:t>
      </w:r>
    </w:p>
    <w:p w:rsidR="00B05A50" w:rsidRDefault="00B05A50" w:rsidP="00B05A50">
      <w:r>
        <w:rPr>
          <w:rFonts w:hint="eastAsia"/>
        </w:rPr>
        <w:lastRenderedPageBreak/>
        <w:t>Nagios</w:t>
      </w:r>
      <w:r>
        <w:rPr>
          <w:rFonts w:hint="eastAsia"/>
        </w:rPr>
        <w:t>可在解析配置文件过程中做些加速，特别是当配置中使用了模板来做继承等的时候。为降低</w:t>
      </w:r>
      <w:r>
        <w:rPr>
          <w:rFonts w:hint="eastAsia"/>
        </w:rPr>
        <w:t>Nagios</w:t>
      </w:r>
      <w:r>
        <w:rPr>
          <w:rFonts w:hint="eastAsia"/>
        </w:rPr>
        <w:t>解析配置文件的处理时间可用</w:t>
      </w:r>
      <w:r>
        <w:rPr>
          <w:rFonts w:hint="eastAsia"/>
        </w:rPr>
        <w:t>Nagios</w:t>
      </w:r>
      <w:r>
        <w:rPr>
          <w:rFonts w:hint="eastAsia"/>
        </w:rPr>
        <w:t>预处理与预缓存配置文件的功能。</w:t>
      </w:r>
    </w:p>
    <w:p w:rsidR="00B05A50" w:rsidRDefault="00B05A50" w:rsidP="00B05A50"/>
    <w:p w:rsidR="00B05A50" w:rsidRDefault="00B05A50" w:rsidP="00B05A50">
      <w:r>
        <w:rPr>
          <w:rFonts w:hint="eastAsia"/>
        </w:rPr>
        <w:t>当用</w:t>
      </w:r>
      <w:r>
        <w:rPr>
          <w:rFonts w:hint="eastAsia"/>
        </w:rPr>
        <w:t>-p</w:t>
      </w:r>
      <w:r>
        <w:rPr>
          <w:rFonts w:hint="eastAsia"/>
        </w:rPr>
        <w:t>命令参数来运行</w:t>
      </w:r>
      <w:r>
        <w:rPr>
          <w:rFonts w:hint="eastAsia"/>
        </w:rPr>
        <w:t>Nagios</w:t>
      </w:r>
      <w:r>
        <w:rPr>
          <w:rFonts w:hint="eastAsia"/>
        </w:rPr>
        <w:t>时，</w:t>
      </w:r>
      <w:r>
        <w:rPr>
          <w:rFonts w:hint="eastAsia"/>
        </w:rPr>
        <w:t>Nagios</w:t>
      </w:r>
      <w:r>
        <w:rPr>
          <w:rFonts w:hint="eastAsia"/>
        </w:rPr>
        <w:t>将读入配置文件，处理后将配置结果写入预缓存文件</w:t>
      </w:r>
      <w:r>
        <w:rPr>
          <w:rFonts w:hint="eastAsia"/>
        </w:rPr>
        <w:t>(</w:t>
      </w:r>
      <w:r>
        <w:rPr>
          <w:rFonts w:hint="eastAsia"/>
        </w:rPr>
        <w:t>由主配置文件中</w:t>
      </w:r>
      <w:r>
        <w:rPr>
          <w:rFonts w:hint="eastAsia"/>
        </w:rPr>
        <w:t>precached_object_file</w:t>
      </w:r>
      <w:r>
        <w:rPr>
          <w:rFonts w:hint="eastAsia"/>
        </w:rPr>
        <w:t>域指定文件位置</w:t>
      </w:r>
      <w:r>
        <w:rPr>
          <w:rFonts w:hint="eastAsia"/>
        </w:rPr>
        <w:t>)</w:t>
      </w:r>
      <w:r>
        <w:rPr>
          <w:rFonts w:hint="eastAsia"/>
        </w:rPr>
        <w:t>。该预缓存配置文件将包含了预处理后的信息将使</w:t>
      </w:r>
      <w:r>
        <w:rPr>
          <w:rFonts w:hint="eastAsia"/>
        </w:rPr>
        <w:t>Nagios</w:t>
      </w:r>
      <w:r>
        <w:rPr>
          <w:rFonts w:hint="eastAsia"/>
        </w:rPr>
        <w:t>处理配置文件更容易和快捷。必须把</w:t>
      </w:r>
      <w:r>
        <w:rPr>
          <w:rFonts w:hint="eastAsia"/>
        </w:rPr>
        <w:t>-p</w:t>
      </w:r>
      <w:r>
        <w:rPr>
          <w:rFonts w:hint="eastAsia"/>
        </w:rPr>
        <w:t>参数选项与</w:t>
      </w:r>
      <w:r>
        <w:rPr>
          <w:rFonts w:hint="eastAsia"/>
        </w:rPr>
        <w:t>-v</w:t>
      </w:r>
      <w:r>
        <w:rPr>
          <w:rFonts w:hint="eastAsia"/>
        </w:rPr>
        <w:t>或</w:t>
      </w:r>
      <w:r>
        <w:rPr>
          <w:rFonts w:hint="eastAsia"/>
        </w:rPr>
        <w:t>-s</w:t>
      </w:r>
      <w:r>
        <w:rPr>
          <w:rFonts w:hint="eastAsia"/>
        </w:rPr>
        <w:t>命令参数一起使用，如下例。注意要做预缓存配置文件之前配置应是已被验证过的。</w:t>
      </w:r>
    </w:p>
    <w:p w:rsidR="00B05A50" w:rsidRDefault="00B05A50" w:rsidP="00B05A50"/>
    <w:p w:rsidR="00B05A50" w:rsidRDefault="00B05A50" w:rsidP="00B05A50">
      <w:r>
        <w:t>/usr/local/nagios/bin/nagios -pv /usr/local/nagios/etc/nagios.cfg</w:t>
      </w:r>
    </w:p>
    <w:p w:rsidR="00B05A50" w:rsidRDefault="00B05A50" w:rsidP="00B05A50"/>
    <w:p w:rsidR="00B05A50" w:rsidRDefault="00B05A50" w:rsidP="00B05A50">
      <w:r>
        <w:rPr>
          <w:rFonts w:hint="eastAsia"/>
        </w:rPr>
        <w:t>预缓存配置文件有大小明显地比原有配置文件大。这是正常的由设计初衷决定的。</w:t>
      </w:r>
    </w:p>
    <w:p w:rsidR="00B05A50" w:rsidRDefault="00B05A50" w:rsidP="00B05A50">
      <w:r>
        <w:rPr>
          <w:rFonts w:hint="eastAsia"/>
        </w:rPr>
        <w:t>一旦预缓存对象配置文件创建，可以启动</w:t>
      </w:r>
      <w:r>
        <w:rPr>
          <w:rFonts w:hint="eastAsia"/>
        </w:rPr>
        <w:t>Nagios</w:t>
      </w:r>
      <w:r>
        <w:rPr>
          <w:rFonts w:hint="eastAsia"/>
        </w:rPr>
        <w:t>时带上</w:t>
      </w:r>
      <w:r>
        <w:rPr>
          <w:rFonts w:hint="eastAsia"/>
        </w:rPr>
        <w:t>-u</w:t>
      </w:r>
      <w:r>
        <w:rPr>
          <w:rFonts w:hint="eastAsia"/>
        </w:rPr>
        <w:t>命令行选项以让它使用预缓存配置文件而不是配置文件本身。</w:t>
      </w:r>
    </w:p>
    <w:p w:rsidR="00B05A50" w:rsidRDefault="00B05A50" w:rsidP="00B05A50">
      <w:pPr>
        <w:ind w:firstLine="0"/>
      </w:pPr>
      <w:r>
        <w:t>/usr/local/nagios/bin/nagios -ud /usr/local/nagios/etc/nagios.cfg</w:t>
      </w:r>
    </w:p>
    <w:p w:rsidR="00B05A50" w:rsidRDefault="00B05A50" w:rsidP="00B05A50">
      <w:pPr>
        <w:ind w:firstLine="0"/>
      </w:pPr>
      <w:r w:rsidRPr="00C656C2">
        <w:rPr>
          <w:rFonts w:hint="eastAsia"/>
        </w:rPr>
        <w:t>如果更改了配置文件，必须在</w:t>
      </w:r>
      <w:r w:rsidRPr="00C656C2">
        <w:rPr>
          <w:rFonts w:hint="eastAsia"/>
        </w:rPr>
        <w:t>Nagios</w:t>
      </w:r>
      <w:r w:rsidRPr="00C656C2">
        <w:rPr>
          <w:rFonts w:hint="eastAsia"/>
        </w:rPr>
        <w:t>重启动前要重新验证和重建预缓存配置文件。如果没有重构建预缓存配置文件，</w:t>
      </w:r>
      <w:r w:rsidRPr="00C656C2">
        <w:rPr>
          <w:rFonts w:hint="eastAsia"/>
        </w:rPr>
        <w:t>Nagios</w:t>
      </w:r>
      <w:r w:rsidRPr="00C656C2">
        <w:rPr>
          <w:rFonts w:hint="eastAsia"/>
        </w:rPr>
        <w:t>将使用旧配置运行因为是由旧配置生成的预缓存文件，而不是用新的原始配置文件。</w:t>
      </w:r>
    </w:p>
    <w:p w:rsidR="00B05A50" w:rsidRDefault="00B05A50" w:rsidP="00B05A50">
      <w:r>
        <w:rPr>
          <w:rFonts w:hint="eastAsia"/>
        </w:rPr>
        <w:t>跳过回路检测</w:t>
      </w:r>
    </w:p>
    <w:p w:rsidR="00B05A50" w:rsidRDefault="00B05A50" w:rsidP="00B05A50">
      <w:r>
        <w:t xml:space="preserve"> /usr/local/nagios/bin/nagios -xd /usr/local/nagios/etc/nagios.cfg</w:t>
      </w:r>
    </w:p>
    <w:p w:rsidR="00B05A50" w:rsidRDefault="00B05A50" w:rsidP="00B05A50">
      <w:r>
        <w:t xml:space="preserve"> </w:t>
      </w:r>
    </w:p>
    <w:p w:rsidR="00B05A50" w:rsidRDefault="00B05A50" w:rsidP="00B05A50">
      <w:r>
        <w:rPr>
          <w:rFonts w:hint="eastAsia"/>
        </w:rPr>
        <w:t xml:space="preserve"> </w:t>
      </w:r>
      <w:r>
        <w:rPr>
          <w:rFonts w:hint="eastAsia"/>
        </w:rPr>
        <w:t>联合起来使用</w:t>
      </w:r>
    </w:p>
    <w:p w:rsidR="00B05A50" w:rsidRDefault="00B05A50" w:rsidP="00B05A50">
      <w:r>
        <w:rPr>
          <w:rFonts w:hint="eastAsia"/>
        </w:rPr>
        <w:t>按照下面步骤将会使用预缓存配置文件并且跳过回路检测以充分加速启动。</w:t>
      </w:r>
    </w:p>
    <w:p w:rsidR="00B05A50" w:rsidRDefault="00B05A50" w:rsidP="00B05A50"/>
    <w:p w:rsidR="00B05A50" w:rsidRDefault="00B05A50" w:rsidP="00B05A50">
      <w:r>
        <w:rPr>
          <w:rFonts w:hint="eastAsia"/>
        </w:rPr>
        <w:t>1</w:t>
      </w:r>
      <w:r>
        <w:rPr>
          <w:rFonts w:hint="eastAsia"/>
        </w:rPr>
        <w:t>、验证配置文件并生成预缓存配置文件，用如下命令：</w:t>
      </w:r>
    </w:p>
    <w:p w:rsidR="00B05A50" w:rsidRDefault="00B05A50" w:rsidP="00B05A50"/>
    <w:p w:rsidR="00B05A50" w:rsidRDefault="00B05A50" w:rsidP="00B05A50">
      <w:r>
        <w:lastRenderedPageBreak/>
        <w:t>/usr/local/nagios/bin/nagios -vp /usr/local/nagios/etc/nagios.cfg</w:t>
      </w:r>
    </w:p>
    <w:p w:rsidR="00B05A50" w:rsidRDefault="00B05A50" w:rsidP="00B05A50"/>
    <w:p w:rsidR="00B05A50" w:rsidRDefault="00B05A50" w:rsidP="00B05A50">
      <w:r>
        <w:rPr>
          <w:rFonts w:hint="eastAsia"/>
        </w:rPr>
        <w:t>2</w:t>
      </w:r>
      <w:r>
        <w:rPr>
          <w:rFonts w:hint="eastAsia"/>
        </w:rPr>
        <w:t>、如果</w:t>
      </w:r>
      <w:r>
        <w:rPr>
          <w:rFonts w:hint="eastAsia"/>
        </w:rPr>
        <w:t>Nagios</w:t>
      </w:r>
      <w:r>
        <w:rPr>
          <w:rFonts w:hint="eastAsia"/>
        </w:rPr>
        <w:t>正在运行，停掉它；</w:t>
      </w:r>
    </w:p>
    <w:p w:rsidR="00B05A50" w:rsidRDefault="00B05A50" w:rsidP="00B05A50"/>
    <w:p w:rsidR="00B05A50" w:rsidRDefault="00B05A50" w:rsidP="00B05A50">
      <w:r>
        <w:rPr>
          <w:rFonts w:hint="eastAsia"/>
        </w:rPr>
        <w:t>3</w:t>
      </w:r>
      <w:r>
        <w:rPr>
          <w:rFonts w:hint="eastAsia"/>
        </w:rPr>
        <w:t>、启动</w:t>
      </w:r>
      <w:r>
        <w:rPr>
          <w:rFonts w:hint="eastAsia"/>
        </w:rPr>
        <w:t>Nagios</w:t>
      </w:r>
      <w:r>
        <w:rPr>
          <w:rFonts w:hint="eastAsia"/>
        </w:rPr>
        <w:t>，让其使用预缓存配置文件而且跳过回路检测：</w:t>
      </w:r>
    </w:p>
    <w:p w:rsidR="00B05A50" w:rsidRDefault="00B05A50" w:rsidP="00B05A50"/>
    <w:p w:rsidR="00B05A50" w:rsidRPr="00440808" w:rsidRDefault="00B05A50" w:rsidP="00B05A50">
      <w:r>
        <w:t>/usr/local/nagios/bin/nagios -uxd /usr/local/nagios/etc/nagios.cfg</w:t>
      </w:r>
    </w:p>
    <w:p w:rsidR="00B05A50" w:rsidRPr="00B05A50" w:rsidRDefault="00B05A50" w:rsidP="00B05A50"/>
    <w:sectPr w:rsidR="00B05A50" w:rsidRPr="00B05A5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EE23BF"/>
    <w:multiLevelType w:val="hybridMultilevel"/>
    <w:tmpl w:val="85E8909E"/>
    <w:lvl w:ilvl="0" w:tplc="D54EC10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ECD73D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nsid w:val="5F452D96"/>
    <w:multiLevelType w:val="multilevel"/>
    <w:tmpl w:val="458ED4C2"/>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pStyle w:val="4"/>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3">
    <w:nsid w:val="6677336A"/>
    <w:multiLevelType w:val="hybridMultilevel"/>
    <w:tmpl w:val="19A65670"/>
    <w:lvl w:ilvl="0" w:tplc="8F4A9D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attachedTemplate r:id="rId1"/>
  <w:defaultTabStop w:val="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ABC"/>
    <w:rsid w:val="00027DB7"/>
    <w:rsid w:val="000372CA"/>
    <w:rsid w:val="00065B66"/>
    <w:rsid w:val="00066C26"/>
    <w:rsid w:val="000852EA"/>
    <w:rsid w:val="000943C3"/>
    <w:rsid w:val="000C5E34"/>
    <w:rsid w:val="00137633"/>
    <w:rsid w:val="00140761"/>
    <w:rsid w:val="001D71FA"/>
    <w:rsid w:val="00284F23"/>
    <w:rsid w:val="002D7BDD"/>
    <w:rsid w:val="002E2F9A"/>
    <w:rsid w:val="002E789A"/>
    <w:rsid w:val="003345A9"/>
    <w:rsid w:val="00374BF2"/>
    <w:rsid w:val="003949AA"/>
    <w:rsid w:val="004B4447"/>
    <w:rsid w:val="00517D52"/>
    <w:rsid w:val="00541720"/>
    <w:rsid w:val="00590F12"/>
    <w:rsid w:val="00640577"/>
    <w:rsid w:val="00646685"/>
    <w:rsid w:val="00694F55"/>
    <w:rsid w:val="006F13C7"/>
    <w:rsid w:val="00751EB7"/>
    <w:rsid w:val="007C1ABC"/>
    <w:rsid w:val="00823A42"/>
    <w:rsid w:val="008B05C9"/>
    <w:rsid w:val="00906B0F"/>
    <w:rsid w:val="009172D9"/>
    <w:rsid w:val="009D7AD9"/>
    <w:rsid w:val="00A521D0"/>
    <w:rsid w:val="00AA3C4F"/>
    <w:rsid w:val="00AF7B77"/>
    <w:rsid w:val="00B05A50"/>
    <w:rsid w:val="00B06A26"/>
    <w:rsid w:val="00B45AA0"/>
    <w:rsid w:val="00B50758"/>
    <w:rsid w:val="00B70F11"/>
    <w:rsid w:val="00C07B9B"/>
    <w:rsid w:val="00C22FF9"/>
    <w:rsid w:val="00C56FD6"/>
    <w:rsid w:val="00C66A7E"/>
    <w:rsid w:val="00D80846"/>
    <w:rsid w:val="00DC4BF4"/>
    <w:rsid w:val="00E51231"/>
    <w:rsid w:val="00E67E41"/>
    <w:rsid w:val="00EC223B"/>
    <w:rsid w:val="00F153DA"/>
    <w:rsid w:val="00F90E4D"/>
    <w:rsid w:val="00FF6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Sitka Small" w:eastAsiaTheme="minorEastAsia" w:hAnsi="Sitka Small" w:cstheme="minorBidi"/>
        <w:kern w:val="2"/>
        <w:sz w:val="21"/>
        <w:szCs w:val="21"/>
        <w:lang w:val="en-US" w:eastAsia="zh-CN" w:bidi="ar-SA"/>
      </w:rPr>
    </w:rPrDefault>
    <w:pPrDefault>
      <w:pPr>
        <w:spacing w:line="360" w:lineRule="auto"/>
        <w:ind w:firstLine="4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0577"/>
    <w:rPr>
      <w:sz w:val="24"/>
    </w:rPr>
  </w:style>
  <w:style w:type="paragraph" w:styleId="1">
    <w:name w:val="heading 1"/>
    <w:basedOn w:val="a"/>
    <w:next w:val="a"/>
    <w:link w:val="1Char"/>
    <w:uiPriority w:val="9"/>
    <w:qFormat/>
    <w:rsid w:val="00640577"/>
    <w:pPr>
      <w:keepNext/>
      <w:keepLines/>
      <w:numPr>
        <w:numId w:val="3"/>
      </w:numPr>
      <w:spacing w:before="100" w:after="100"/>
      <w:outlineLvl w:val="0"/>
    </w:pPr>
    <w:rPr>
      <w:b/>
      <w:bCs/>
      <w:kern w:val="44"/>
      <w:sz w:val="36"/>
      <w:szCs w:val="44"/>
    </w:rPr>
  </w:style>
  <w:style w:type="paragraph" w:styleId="2">
    <w:name w:val="heading 2"/>
    <w:basedOn w:val="a"/>
    <w:next w:val="a"/>
    <w:link w:val="2Char"/>
    <w:uiPriority w:val="9"/>
    <w:unhideWhenUsed/>
    <w:qFormat/>
    <w:rsid w:val="00640577"/>
    <w:pPr>
      <w:keepNext/>
      <w:keepLines/>
      <w:numPr>
        <w:ilvl w:val="1"/>
        <w:numId w:val="3"/>
      </w:numPr>
      <w:spacing w:before="100" w:after="1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0577"/>
    <w:pPr>
      <w:keepNext/>
      <w:keepLines/>
      <w:numPr>
        <w:ilvl w:val="2"/>
        <w:numId w:val="3"/>
      </w:numPr>
      <w:spacing w:before="100" w:after="100"/>
      <w:outlineLvl w:val="2"/>
    </w:pPr>
    <w:rPr>
      <w:b/>
      <w:bCs/>
      <w:sz w:val="30"/>
      <w:szCs w:val="32"/>
    </w:rPr>
  </w:style>
  <w:style w:type="paragraph" w:styleId="4">
    <w:name w:val="heading 4"/>
    <w:basedOn w:val="a"/>
    <w:next w:val="a"/>
    <w:link w:val="4Char"/>
    <w:uiPriority w:val="9"/>
    <w:unhideWhenUsed/>
    <w:qFormat/>
    <w:rsid w:val="00640577"/>
    <w:pPr>
      <w:keepNext/>
      <w:keepLines/>
      <w:numPr>
        <w:ilvl w:val="3"/>
        <w:numId w:val="3"/>
      </w:numPr>
      <w:spacing w:before="100" w:after="1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577"/>
    <w:rPr>
      <w:b/>
      <w:bCs/>
      <w:kern w:val="44"/>
      <w:sz w:val="36"/>
      <w:szCs w:val="44"/>
    </w:rPr>
  </w:style>
  <w:style w:type="paragraph" w:styleId="a3">
    <w:name w:val="List Paragraph"/>
    <w:basedOn w:val="a"/>
    <w:uiPriority w:val="34"/>
    <w:qFormat/>
    <w:rsid w:val="002E789A"/>
    <w:pPr>
      <w:ind w:firstLineChars="200" w:firstLine="200"/>
    </w:pPr>
  </w:style>
  <w:style w:type="character" w:customStyle="1" w:styleId="2Char">
    <w:name w:val="标题 2 Char"/>
    <w:basedOn w:val="a0"/>
    <w:link w:val="2"/>
    <w:uiPriority w:val="9"/>
    <w:rsid w:val="0064057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0577"/>
    <w:rPr>
      <w:b/>
      <w:bCs/>
      <w:sz w:val="30"/>
      <w:szCs w:val="32"/>
    </w:rPr>
  </w:style>
  <w:style w:type="character" w:customStyle="1" w:styleId="4Char">
    <w:name w:val="标题 4 Char"/>
    <w:basedOn w:val="a0"/>
    <w:link w:val="4"/>
    <w:uiPriority w:val="9"/>
    <w:rsid w:val="00640577"/>
    <w:rPr>
      <w:rFonts w:asciiTheme="majorHAnsi" w:eastAsiaTheme="majorEastAsia" w:hAnsiTheme="majorHAnsi" w:cstheme="majorBidi"/>
      <w:b/>
      <w:bCs/>
      <w:sz w:val="28"/>
      <w:szCs w:val="28"/>
    </w:rPr>
  </w:style>
  <w:style w:type="paragraph" w:styleId="a4">
    <w:name w:val="Title"/>
    <w:basedOn w:val="a"/>
    <w:next w:val="a"/>
    <w:link w:val="Char"/>
    <w:uiPriority w:val="10"/>
    <w:qFormat/>
    <w:rsid w:val="00B05A50"/>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B05A50"/>
    <w:rPr>
      <w:rFonts w:asciiTheme="majorHAnsi" w:eastAsia="宋体" w:hAnsiTheme="majorHAnsi" w:cstheme="majorBidi"/>
      <w:b/>
      <w:bCs/>
      <w:sz w:val="32"/>
      <w:szCs w:val="32"/>
    </w:rPr>
  </w:style>
  <w:style w:type="character" w:styleId="a5">
    <w:name w:val="Hyperlink"/>
    <w:basedOn w:val="a0"/>
    <w:uiPriority w:val="99"/>
    <w:unhideWhenUsed/>
    <w:rsid w:val="00B05A50"/>
    <w:rPr>
      <w:color w:val="0000FF" w:themeColor="hyperlink"/>
      <w:u w:val="single"/>
    </w:rPr>
  </w:style>
  <w:style w:type="table" w:styleId="a6">
    <w:name w:val="Table Grid"/>
    <w:basedOn w:val="a1"/>
    <w:uiPriority w:val="59"/>
    <w:rsid w:val="00B05A5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0"/>
    <w:uiPriority w:val="99"/>
    <w:semiHidden/>
    <w:unhideWhenUsed/>
    <w:rsid w:val="00065B66"/>
    <w:pPr>
      <w:spacing w:line="240" w:lineRule="auto"/>
    </w:pPr>
    <w:rPr>
      <w:sz w:val="18"/>
      <w:szCs w:val="18"/>
    </w:rPr>
  </w:style>
  <w:style w:type="character" w:customStyle="1" w:styleId="Char0">
    <w:name w:val="批注框文本 Char"/>
    <w:basedOn w:val="a0"/>
    <w:link w:val="a7"/>
    <w:uiPriority w:val="99"/>
    <w:semiHidden/>
    <w:rsid w:val="00065B66"/>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Sitka Small" w:eastAsiaTheme="minorEastAsia" w:hAnsi="Sitka Small" w:cstheme="minorBidi"/>
        <w:kern w:val="2"/>
        <w:sz w:val="21"/>
        <w:szCs w:val="21"/>
        <w:lang w:val="en-US" w:eastAsia="zh-CN" w:bidi="ar-SA"/>
      </w:rPr>
    </w:rPrDefault>
    <w:pPrDefault>
      <w:pPr>
        <w:spacing w:line="360" w:lineRule="auto"/>
        <w:ind w:firstLine="4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40577"/>
    <w:rPr>
      <w:sz w:val="24"/>
    </w:rPr>
  </w:style>
  <w:style w:type="paragraph" w:styleId="1">
    <w:name w:val="heading 1"/>
    <w:basedOn w:val="a"/>
    <w:next w:val="a"/>
    <w:link w:val="1Char"/>
    <w:uiPriority w:val="9"/>
    <w:qFormat/>
    <w:rsid w:val="00640577"/>
    <w:pPr>
      <w:keepNext/>
      <w:keepLines/>
      <w:numPr>
        <w:numId w:val="3"/>
      </w:numPr>
      <w:spacing w:before="100" w:after="100"/>
      <w:outlineLvl w:val="0"/>
    </w:pPr>
    <w:rPr>
      <w:b/>
      <w:bCs/>
      <w:kern w:val="44"/>
      <w:sz w:val="36"/>
      <w:szCs w:val="44"/>
    </w:rPr>
  </w:style>
  <w:style w:type="paragraph" w:styleId="2">
    <w:name w:val="heading 2"/>
    <w:basedOn w:val="a"/>
    <w:next w:val="a"/>
    <w:link w:val="2Char"/>
    <w:uiPriority w:val="9"/>
    <w:unhideWhenUsed/>
    <w:qFormat/>
    <w:rsid w:val="00640577"/>
    <w:pPr>
      <w:keepNext/>
      <w:keepLines/>
      <w:numPr>
        <w:ilvl w:val="1"/>
        <w:numId w:val="3"/>
      </w:numPr>
      <w:spacing w:before="100" w:after="100"/>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640577"/>
    <w:pPr>
      <w:keepNext/>
      <w:keepLines/>
      <w:numPr>
        <w:ilvl w:val="2"/>
        <w:numId w:val="3"/>
      </w:numPr>
      <w:spacing w:before="100" w:after="100"/>
      <w:outlineLvl w:val="2"/>
    </w:pPr>
    <w:rPr>
      <w:b/>
      <w:bCs/>
      <w:sz w:val="30"/>
      <w:szCs w:val="32"/>
    </w:rPr>
  </w:style>
  <w:style w:type="paragraph" w:styleId="4">
    <w:name w:val="heading 4"/>
    <w:basedOn w:val="a"/>
    <w:next w:val="a"/>
    <w:link w:val="4Char"/>
    <w:uiPriority w:val="9"/>
    <w:unhideWhenUsed/>
    <w:qFormat/>
    <w:rsid w:val="00640577"/>
    <w:pPr>
      <w:keepNext/>
      <w:keepLines/>
      <w:numPr>
        <w:ilvl w:val="3"/>
        <w:numId w:val="3"/>
      </w:numPr>
      <w:spacing w:before="100" w:after="1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40577"/>
    <w:rPr>
      <w:b/>
      <w:bCs/>
      <w:kern w:val="44"/>
      <w:sz w:val="36"/>
      <w:szCs w:val="44"/>
    </w:rPr>
  </w:style>
  <w:style w:type="paragraph" w:styleId="a3">
    <w:name w:val="List Paragraph"/>
    <w:basedOn w:val="a"/>
    <w:uiPriority w:val="34"/>
    <w:qFormat/>
    <w:rsid w:val="002E789A"/>
    <w:pPr>
      <w:ind w:firstLineChars="200" w:firstLine="200"/>
    </w:pPr>
  </w:style>
  <w:style w:type="character" w:customStyle="1" w:styleId="2Char">
    <w:name w:val="标题 2 Char"/>
    <w:basedOn w:val="a0"/>
    <w:link w:val="2"/>
    <w:uiPriority w:val="9"/>
    <w:rsid w:val="00640577"/>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640577"/>
    <w:rPr>
      <w:b/>
      <w:bCs/>
      <w:sz w:val="30"/>
      <w:szCs w:val="32"/>
    </w:rPr>
  </w:style>
  <w:style w:type="character" w:customStyle="1" w:styleId="4Char">
    <w:name w:val="标题 4 Char"/>
    <w:basedOn w:val="a0"/>
    <w:link w:val="4"/>
    <w:uiPriority w:val="9"/>
    <w:rsid w:val="00640577"/>
    <w:rPr>
      <w:rFonts w:asciiTheme="majorHAnsi" w:eastAsiaTheme="majorEastAsia" w:hAnsiTheme="majorHAnsi" w:cstheme="majorBidi"/>
      <w:b/>
      <w:bCs/>
      <w:sz w:val="28"/>
      <w:szCs w:val="28"/>
    </w:rPr>
  </w:style>
  <w:style w:type="paragraph" w:styleId="a4">
    <w:name w:val="Title"/>
    <w:basedOn w:val="a"/>
    <w:next w:val="a"/>
    <w:link w:val="Char"/>
    <w:uiPriority w:val="10"/>
    <w:qFormat/>
    <w:rsid w:val="00B05A50"/>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B05A50"/>
    <w:rPr>
      <w:rFonts w:asciiTheme="majorHAnsi" w:eastAsia="宋体" w:hAnsiTheme="majorHAnsi" w:cstheme="majorBidi"/>
      <w:b/>
      <w:bCs/>
      <w:sz w:val="32"/>
      <w:szCs w:val="32"/>
    </w:rPr>
  </w:style>
  <w:style w:type="character" w:styleId="a5">
    <w:name w:val="Hyperlink"/>
    <w:basedOn w:val="a0"/>
    <w:uiPriority w:val="99"/>
    <w:unhideWhenUsed/>
    <w:rsid w:val="00B05A50"/>
    <w:rPr>
      <w:color w:val="0000FF" w:themeColor="hyperlink"/>
      <w:u w:val="single"/>
    </w:rPr>
  </w:style>
  <w:style w:type="table" w:styleId="a6">
    <w:name w:val="Table Grid"/>
    <w:basedOn w:val="a1"/>
    <w:uiPriority w:val="59"/>
    <w:rsid w:val="00B05A5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Balloon Text"/>
    <w:basedOn w:val="a"/>
    <w:link w:val="Char0"/>
    <w:uiPriority w:val="99"/>
    <w:semiHidden/>
    <w:unhideWhenUsed/>
    <w:rsid w:val="00065B66"/>
    <w:pPr>
      <w:spacing w:line="240" w:lineRule="auto"/>
    </w:pPr>
    <w:rPr>
      <w:sz w:val="18"/>
      <w:szCs w:val="18"/>
    </w:rPr>
  </w:style>
  <w:style w:type="character" w:customStyle="1" w:styleId="Char0">
    <w:name w:val="批注框文本 Char"/>
    <w:basedOn w:val="a0"/>
    <w:link w:val="a7"/>
    <w:uiPriority w:val="99"/>
    <w:semiHidden/>
    <w:rsid w:val="00065B6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pnp4nagios.org" TargetMode="External"/><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2.png"/><Relationship Id="rId29" Type="http://schemas.openxmlformats.org/officeDocument/2006/relationships/hyperlink" Target="http://gaojing.baidu.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hyperlink" Target="http://192.168.132.20/nagios/pnp/index.php"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ssets.nagios.com/downloads/nagioscore/docs/nagioscore/4/en/dependencies.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2810;&#32423;&#26679;&#24335;&#32534;&#21495;&#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A0C77B-E09C-4E43-BCAF-8AA9CE854E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多级样式编号模板.dotx</Template>
  <TotalTime>133</TotalTime>
  <Pages>39</Pages>
  <Words>3498</Words>
  <Characters>19943</Characters>
  <Application>Microsoft Office Word</Application>
  <DocSecurity>0</DocSecurity>
  <Lines>166</Lines>
  <Paragraphs>46</Paragraphs>
  <ScaleCrop>false</ScaleCrop>
  <Company>IT</Company>
  <LinksUpToDate>false</LinksUpToDate>
  <CharactersWithSpaces>23395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涂维</dc:creator>
  <cp:lastModifiedBy>涂维</cp:lastModifiedBy>
  <cp:revision>43</cp:revision>
  <dcterms:created xsi:type="dcterms:W3CDTF">2018-11-26T11:19:00Z</dcterms:created>
  <dcterms:modified xsi:type="dcterms:W3CDTF">2018-12-02T04:44:00Z</dcterms:modified>
</cp:coreProperties>
</file>