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0577" w:rsidRDefault="00A06130" w:rsidP="00A06130">
      <w:pPr>
        <w:pStyle w:val="a4"/>
      </w:pPr>
      <w:r>
        <w:t>K8s</w:t>
      </w:r>
      <w:r>
        <w:t>案例汇总</w:t>
      </w:r>
    </w:p>
    <w:p w:rsidR="00A06130" w:rsidRDefault="00A06130" w:rsidP="00A06130">
      <w:pPr>
        <w:pStyle w:val="1"/>
      </w:pPr>
      <w:r>
        <w:rPr>
          <w:rFonts w:hint="eastAsia"/>
        </w:rPr>
        <w:t>nginx+tomcat+NFS</w:t>
      </w:r>
      <w:r>
        <w:rPr>
          <w:rFonts w:hint="eastAsia"/>
        </w:rPr>
        <w:t>实现动静分离</w:t>
      </w:r>
    </w:p>
    <w:p w:rsidR="00DA5F8A" w:rsidRDefault="00DA5F8A" w:rsidP="00DA5F8A">
      <w:pPr>
        <w:pStyle w:val="2"/>
      </w:pPr>
      <w:r>
        <w:rPr>
          <w:rFonts w:hint="eastAsia"/>
        </w:rPr>
        <w:t>案例说明</w:t>
      </w:r>
    </w:p>
    <w:p w:rsidR="00DA5F8A" w:rsidRDefault="00DA5F8A" w:rsidP="00DA5F8A">
      <w:r>
        <w:rPr>
          <w:rFonts w:hint="eastAsia"/>
        </w:rPr>
        <w:t>在</w:t>
      </w:r>
      <w:r>
        <w:rPr>
          <w:rFonts w:hint="eastAsia"/>
        </w:rPr>
        <w:t>k8s</w:t>
      </w:r>
      <w:r>
        <w:rPr>
          <w:rFonts w:hint="eastAsia"/>
        </w:rPr>
        <w:t>部署</w:t>
      </w:r>
      <w:r>
        <w:rPr>
          <w:rFonts w:hint="eastAsia"/>
        </w:rPr>
        <w:t>nginx+tomcat</w:t>
      </w:r>
      <w:r w:rsidR="00F3207E">
        <w:rPr>
          <w:rFonts w:hint="eastAsia"/>
        </w:rPr>
        <w:t>容器，静态的数据通过</w:t>
      </w:r>
      <w:r w:rsidR="00F3207E">
        <w:rPr>
          <w:rFonts w:hint="eastAsia"/>
        </w:rPr>
        <w:t>nginx</w:t>
      </w:r>
      <w:r w:rsidR="00F3207E">
        <w:rPr>
          <w:rFonts w:hint="eastAsia"/>
        </w:rPr>
        <w:t>处理，动态的数据通过</w:t>
      </w:r>
      <w:r w:rsidR="00360865">
        <w:rPr>
          <w:rFonts w:hint="eastAsia"/>
        </w:rPr>
        <w:t>nginx</w:t>
      </w:r>
      <w:r w:rsidR="00360865">
        <w:rPr>
          <w:rFonts w:hint="eastAsia"/>
        </w:rPr>
        <w:t>代理给</w:t>
      </w:r>
      <w:r w:rsidR="00F3207E">
        <w:rPr>
          <w:rFonts w:hint="eastAsia"/>
        </w:rPr>
        <w:t>tomcat</w:t>
      </w:r>
      <w:r w:rsidR="00F3207E">
        <w:rPr>
          <w:rFonts w:hint="eastAsia"/>
        </w:rPr>
        <w:t>处理</w:t>
      </w:r>
      <w:r w:rsidR="000E39DE">
        <w:rPr>
          <w:rFonts w:hint="eastAsia"/>
        </w:rPr>
        <w:t>（</w:t>
      </w:r>
      <w:r w:rsidR="000E39DE">
        <w:rPr>
          <w:rFonts w:hint="eastAsia"/>
        </w:rPr>
        <w:t>nginx</w:t>
      </w:r>
      <w:r w:rsidR="000E39DE">
        <w:rPr>
          <w:rFonts w:hint="eastAsia"/>
        </w:rPr>
        <w:t>配置中</w:t>
      </w:r>
      <w:r w:rsidR="000E39DE">
        <w:rPr>
          <w:rFonts w:hint="eastAsia"/>
        </w:rPr>
        <w:t>tomcat</w:t>
      </w:r>
      <w:r w:rsidR="000E39DE">
        <w:rPr>
          <w:rFonts w:hint="eastAsia"/>
        </w:rPr>
        <w:t>地址采用</w:t>
      </w:r>
      <w:r w:rsidR="000E39DE">
        <w:rPr>
          <w:rFonts w:hint="eastAsia"/>
        </w:rPr>
        <w:t>service</w:t>
      </w:r>
      <w:r w:rsidR="000E39DE">
        <w:rPr>
          <w:rFonts w:hint="eastAsia"/>
        </w:rPr>
        <w:t>方式访问</w:t>
      </w:r>
      <w:r w:rsidR="00CB7D93">
        <w:rPr>
          <w:rFonts w:hint="eastAsia"/>
        </w:rPr>
        <w:t>集群内部资源</w:t>
      </w:r>
      <w:r w:rsidR="000E39DE">
        <w:rPr>
          <w:rFonts w:hint="eastAsia"/>
        </w:rPr>
        <w:t>）</w:t>
      </w:r>
      <w:r w:rsidR="00F3207E">
        <w:rPr>
          <w:rFonts w:hint="eastAsia"/>
        </w:rPr>
        <w:t>，其中一些静态数据如图片等存储在</w:t>
      </w:r>
      <w:r w:rsidR="00F3207E">
        <w:rPr>
          <w:rFonts w:hint="eastAsia"/>
        </w:rPr>
        <w:t>NFS</w:t>
      </w:r>
      <w:r w:rsidR="00F3207E">
        <w:rPr>
          <w:rFonts w:hint="eastAsia"/>
        </w:rPr>
        <w:t>共享存储中，实现数据持久化。</w:t>
      </w:r>
    </w:p>
    <w:p w:rsidR="0013271B" w:rsidRDefault="0013271B" w:rsidP="0013271B">
      <w:pPr>
        <w:pStyle w:val="2"/>
      </w:pPr>
      <w:r>
        <w:rPr>
          <w:rFonts w:hint="eastAsia"/>
        </w:rPr>
        <w:t>平台及资源预览</w:t>
      </w:r>
    </w:p>
    <w:p w:rsidR="006B374E" w:rsidRDefault="00036E3B" w:rsidP="006B374E">
      <w:r>
        <w:rPr>
          <w:noProof/>
        </w:rPr>
        <w:drawing>
          <wp:anchor distT="0" distB="0" distL="114300" distR="114300" simplePos="0" relativeHeight="251658240" behindDoc="0" locked="0" layoutInCell="1" allowOverlap="1" wp14:anchorId="216AFF99" wp14:editId="20DC4602">
            <wp:simplePos x="0" y="0"/>
            <wp:positionH relativeFrom="column">
              <wp:posOffset>-373380</wp:posOffset>
            </wp:positionH>
            <wp:positionV relativeFrom="paragraph">
              <wp:posOffset>650240</wp:posOffset>
            </wp:positionV>
            <wp:extent cx="6764020" cy="2053590"/>
            <wp:effectExtent l="0" t="0" r="0" b="381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02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0156">
        <w:t>集群</w:t>
      </w:r>
      <w:r w:rsidR="00340156">
        <w:t>k8s</w:t>
      </w:r>
      <w:r w:rsidR="00340156">
        <w:t>版本：</w:t>
      </w:r>
      <w:r w:rsidR="00340156">
        <w:rPr>
          <w:rFonts w:hint="eastAsia"/>
        </w:rPr>
        <w:t>1.20.4</w:t>
      </w:r>
      <w:r w:rsidR="00340156">
        <w:rPr>
          <w:rFonts w:hint="eastAsia"/>
        </w:rPr>
        <w:t>，双</w:t>
      </w:r>
      <w:r w:rsidR="00340156">
        <w:rPr>
          <w:rFonts w:hint="eastAsia"/>
        </w:rPr>
        <w:t>master</w:t>
      </w:r>
      <w:r w:rsidR="00340156">
        <w:rPr>
          <w:rFonts w:hint="eastAsia"/>
        </w:rPr>
        <w:t>，三个计算节点，已安装</w:t>
      </w:r>
      <w:r w:rsidR="00340156">
        <w:rPr>
          <w:rFonts w:hint="eastAsia"/>
        </w:rPr>
        <w:t>nfs</w:t>
      </w:r>
      <w:r w:rsidR="00340156">
        <w:rPr>
          <w:rFonts w:hint="eastAsia"/>
        </w:rPr>
        <w:t>存储类，</w:t>
      </w:r>
      <w:r w:rsidR="00340156">
        <w:rPr>
          <w:rFonts w:hint="eastAsia"/>
        </w:rPr>
        <w:t>master</w:t>
      </w:r>
      <w:r w:rsidR="00340156">
        <w:rPr>
          <w:rFonts w:hint="eastAsia"/>
        </w:rPr>
        <w:t>通过</w:t>
      </w:r>
      <w:r w:rsidR="00340156">
        <w:rPr>
          <w:rFonts w:hint="eastAsia"/>
        </w:rPr>
        <w:t>nginx+keepalived</w:t>
      </w:r>
      <w:r w:rsidR="00340156">
        <w:rPr>
          <w:rFonts w:hint="eastAsia"/>
        </w:rPr>
        <w:t>做负载均衡及高可用</w:t>
      </w:r>
      <w:r w:rsidR="00E333EF">
        <w:rPr>
          <w:rFonts w:hint="eastAsia"/>
        </w:rPr>
        <w:t>。</w:t>
      </w:r>
    </w:p>
    <w:p w:rsidR="00E333EF" w:rsidRDefault="00B809A3" w:rsidP="006B374E">
      <w:r>
        <w:t>另外，搭建了一个</w:t>
      </w:r>
      <w:r>
        <w:t>harbor</w:t>
      </w:r>
      <w:r>
        <w:t>镜像仓库，</w:t>
      </w:r>
      <w:hyperlink r:id="rId8" w:history="1">
        <w:r w:rsidRPr="00C3313F">
          <w:rPr>
            <w:rStyle w:val="a6"/>
          </w:rPr>
          <w:t>https://harbor.test.com</w:t>
        </w:r>
      </w:hyperlink>
      <w:r>
        <w:t>，本机</w:t>
      </w:r>
      <w:r>
        <w:t>hosts</w:t>
      </w:r>
      <w:r>
        <w:t>访问，用于存放镜像。</w:t>
      </w:r>
    </w:p>
    <w:p w:rsidR="00B809A3" w:rsidRDefault="00B809A3" w:rsidP="006B374E">
      <w:r>
        <w:rPr>
          <w:noProof/>
        </w:rPr>
        <w:drawing>
          <wp:inline distT="0" distB="0" distL="0" distR="0" wp14:anchorId="3C1348C6" wp14:editId="2AD0EC5A">
            <wp:extent cx="5274310" cy="221472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A3" w:rsidRPr="006B374E" w:rsidRDefault="00B809A3" w:rsidP="006B374E"/>
    <w:p w:rsidR="006B374E" w:rsidRDefault="006B374E" w:rsidP="006B374E">
      <w:pPr>
        <w:pStyle w:val="2"/>
      </w:pPr>
      <w:r>
        <w:rPr>
          <w:rFonts w:hint="eastAsia"/>
        </w:rPr>
        <w:t>镜像资源</w:t>
      </w:r>
    </w:p>
    <w:p w:rsidR="00CB7D93" w:rsidRDefault="00CB7D93" w:rsidP="00CB7D93">
      <w:pPr>
        <w:pStyle w:val="3"/>
      </w:pPr>
      <w:r>
        <w:rPr>
          <w:rFonts w:hint="eastAsia"/>
        </w:rPr>
        <w:t>nginx</w:t>
      </w:r>
      <w:r>
        <w:rPr>
          <w:rFonts w:hint="eastAsia"/>
        </w:rPr>
        <w:t>镜像</w:t>
      </w:r>
      <w:r>
        <w:rPr>
          <w:rFonts w:hint="eastAsia"/>
        </w:rPr>
        <w:t>dockerfile</w:t>
      </w:r>
      <w:r>
        <w:rPr>
          <w:rFonts w:hint="eastAsia"/>
        </w:rPr>
        <w:t>配置</w:t>
      </w:r>
    </w:p>
    <w:p w:rsidR="004F5BFB" w:rsidRDefault="004F5BFB" w:rsidP="004F5BFB">
      <w:r>
        <w:t>FROM centos:7.6.1810</w:t>
      </w:r>
    </w:p>
    <w:p w:rsidR="004F5BFB" w:rsidRDefault="004F5BFB" w:rsidP="004F5BFB">
      <w:r>
        <w:t>MAINTAINER https://blog.51cto.com/tuwei</w:t>
      </w:r>
    </w:p>
    <w:p w:rsidR="004F5BFB" w:rsidRDefault="004F5BFB" w:rsidP="004F5BFB">
      <w:r>
        <w:t>RUN yum install -y gcc gcc-c++ make \</w:t>
      </w:r>
    </w:p>
    <w:p w:rsidR="004F5BFB" w:rsidRDefault="004F5BFB" w:rsidP="004F5BFB">
      <w:r>
        <w:t xml:space="preserve">    openssl-devel pcre-devel gd-devel \</w:t>
      </w:r>
    </w:p>
    <w:p w:rsidR="004F5BFB" w:rsidRDefault="004F5BFB" w:rsidP="004F5BFB">
      <w:r>
        <w:t xml:space="preserve">    iproute net-tools telnet wget curl &amp;&amp; \</w:t>
      </w:r>
    </w:p>
    <w:p w:rsidR="004F5BFB" w:rsidRDefault="004F5BFB" w:rsidP="004F5BFB">
      <w:r>
        <w:t xml:space="preserve">    yum clean all &amp;&amp; \</w:t>
      </w:r>
    </w:p>
    <w:p w:rsidR="004F5BFB" w:rsidRDefault="004F5BFB" w:rsidP="004F5BFB">
      <w:r>
        <w:t xml:space="preserve">    rm -rf /var/cache/yum/*</w:t>
      </w:r>
    </w:p>
    <w:p w:rsidR="004F5BFB" w:rsidRDefault="004F5BFB" w:rsidP="004F5BFB">
      <w:r>
        <w:t>RUN wget http://nginx.org/download/nginx-1.20.2.tar.gz &amp;&amp; \</w:t>
      </w:r>
    </w:p>
    <w:p w:rsidR="004F5BFB" w:rsidRDefault="004F5BFB" w:rsidP="004F5BFB">
      <w:r>
        <w:t xml:space="preserve">    tar zxf nginx-1.20.2.tar.gz &amp;&amp; \</w:t>
      </w:r>
    </w:p>
    <w:p w:rsidR="004F5BFB" w:rsidRDefault="004F5BFB" w:rsidP="004F5BFB">
      <w:r>
        <w:t xml:space="preserve">    cd nginx-1.20.2 &amp;&amp; \</w:t>
      </w:r>
    </w:p>
    <w:p w:rsidR="004F5BFB" w:rsidRDefault="004F5BFB" w:rsidP="004F5BFB">
      <w:r>
        <w:t xml:space="preserve">    ./configure --prefix=/usr/local/nginx \</w:t>
      </w:r>
    </w:p>
    <w:p w:rsidR="004F5BFB" w:rsidRDefault="004F5BFB" w:rsidP="004F5BFB">
      <w:r>
        <w:t xml:space="preserve">    --with-http_ssl_module \</w:t>
      </w:r>
    </w:p>
    <w:p w:rsidR="004F5BFB" w:rsidRDefault="004F5BFB" w:rsidP="004F5BFB">
      <w:r>
        <w:t xml:space="preserve">    --with-http_stub_status_module &amp;&amp; \</w:t>
      </w:r>
    </w:p>
    <w:p w:rsidR="004F5BFB" w:rsidRDefault="004F5BFB" w:rsidP="004F5BFB">
      <w:r>
        <w:t xml:space="preserve">    make -j 4 &amp;&amp; make install &amp;&amp; \</w:t>
      </w:r>
    </w:p>
    <w:p w:rsidR="004F5BFB" w:rsidRDefault="004F5BFB" w:rsidP="004F5BFB">
      <w:r>
        <w:t xml:space="preserve">    mkdir -p /usr/local/nginx/html/webapp/static /usr/local/nginx/html/webapp/images &amp;&amp; \</w:t>
      </w:r>
    </w:p>
    <w:p w:rsidR="004F5BFB" w:rsidRDefault="004F5BFB" w:rsidP="004F5BFB">
      <w:r>
        <w:t xml:space="preserve">    cd / &amp;&amp; rm -rf nginx-1.20.2* &amp;&amp; \</w:t>
      </w:r>
    </w:p>
    <w:p w:rsidR="004F5BFB" w:rsidRDefault="004F5BFB" w:rsidP="004F5BFB">
      <w:r>
        <w:t xml:space="preserve">    ln -sf /usr/share/zoneinfo/Asia/Shanghai /etc/localtime</w:t>
      </w:r>
    </w:p>
    <w:p w:rsidR="004F5BFB" w:rsidRDefault="004F5BFB" w:rsidP="004F5BFB"/>
    <w:p w:rsidR="004F5BFB" w:rsidRDefault="004F5BFB" w:rsidP="004F5BFB">
      <w:r>
        <w:t>ENV PATH $PATH:/usr/local/nginx/sbin</w:t>
      </w:r>
    </w:p>
    <w:p w:rsidR="004F5BFB" w:rsidRDefault="004F5BFB" w:rsidP="004F5BFB">
      <w:r>
        <w:t>COPY nginx.conf /usr/local/nginx/conf/nginx.conf</w:t>
      </w:r>
    </w:p>
    <w:p w:rsidR="004F5BFB" w:rsidRDefault="004F5BFB" w:rsidP="004F5BFB">
      <w:r>
        <w:t>ADD index.html  /usr/local/nginx/html/webapp/</w:t>
      </w:r>
    </w:p>
    <w:p w:rsidR="004F5BFB" w:rsidRDefault="004F5BFB" w:rsidP="004F5BFB">
      <w:r>
        <w:t>WORKDIR /usr/local/nginx</w:t>
      </w:r>
    </w:p>
    <w:p w:rsidR="004F5BFB" w:rsidRDefault="004F5BFB" w:rsidP="004F5BFB">
      <w:r>
        <w:t>EXPOSE 80</w:t>
      </w:r>
    </w:p>
    <w:p w:rsidR="004F5BFB" w:rsidRDefault="004F5BFB" w:rsidP="004F5BFB">
      <w:r>
        <w:t>CMD ["nginx", "-g", "daemon off;"]</w:t>
      </w:r>
    </w:p>
    <w:p w:rsidR="00CB7D93" w:rsidRDefault="00CB7D93" w:rsidP="004F5BFB">
      <w:r>
        <w:rPr>
          <w:rFonts w:hint="eastAsia"/>
        </w:rPr>
        <w:lastRenderedPageBreak/>
        <w:t>该</w:t>
      </w:r>
      <w:r>
        <w:rPr>
          <w:rFonts w:hint="eastAsia"/>
        </w:rPr>
        <w:t>dockerfile</w:t>
      </w:r>
      <w:r>
        <w:rPr>
          <w:rFonts w:hint="eastAsia"/>
        </w:rPr>
        <w:t>采用</w:t>
      </w:r>
      <w:r>
        <w:rPr>
          <w:rFonts w:hint="eastAsia"/>
        </w:rPr>
        <w:t>centos7.6</w:t>
      </w:r>
      <w:r>
        <w:rPr>
          <w:rFonts w:hint="eastAsia"/>
        </w:rPr>
        <w:t>基础镜像，源码编译安装</w:t>
      </w:r>
      <w:r>
        <w:rPr>
          <w:rFonts w:hint="eastAsia"/>
        </w:rPr>
        <w:t>nginx1.20.2</w:t>
      </w:r>
      <w:r>
        <w:rPr>
          <w:rFonts w:hint="eastAsia"/>
        </w:rPr>
        <w:t>版本并且删除相关文件，减小镜像大小，同时创建了两个目录</w:t>
      </w:r>
      <w:r w:rsidR="00801825">
        <w:rPr>
          <w:rFonts w:hint="eastAsia"/>
        </w:rPr>
        <w:t>用于存放</w:t>
      </w:r>
      <w:r w:rsidR="00801825">
        <w:rPr>
          <w:rFonts w:hint="eastAsia"/>
        </w:rPr>
        <w:t>nginx</w:t>
      </w:r>
      <w:r w:rsidR="00801825">
        <w:rPr>
          <w:rFonts w:hint="eastAsia"/>
        </w:rPr>
        <w:t>的静态数据</w:t>
      </w:r>
      <w:r w:rsidR="00036E3B">
        <w:rPr>
          <w:rFonts w:hint="eastAsia"/>
        </w:rPr>
        <w:t>。镜像构建：</w:t>
      </w:r>
      <w:r w:rsidR="00B809A3" w:rsidRPr="00B809A3">
        <w:t>docker build -t harbor.test.com/devops/nginx:1.20.2 -f Dockerfile-nginx</w:t>
      </w:r>
      <w:r w:rsidR="00B809A3">
        <w:rPr>
          <w:rFonts w:hint="eastAsia"/>
        </w:rPr>
        <w:t xml:space="preserve"> .</w:t>
      </w:r>
      <w:r w:rsidR="00CD1A66">
        <w:rPr>
          <w:rFonts w:hint="eastAsia"/>
        </w:rPr>
        <w:t xml:space="preserve"> </w:t>
      </w:r>
      <w:r w:rsidR="00CD1A66">
        <w:rPr>
          <w:rFonts w:hint="eastAsia"/>
        </w:rPr>
        <w:t>推送到镜像仓库</w:t>
      </w:r>
      <w:r w:rsidR="00CD1A66">
        <w:rPr>
          <w:rFonts w:hint="eastAsia"/>
        </w:rPr>
        <w:t xml:space="preserve">docker push </w:t>
      </w:r>
      <w:r w:rsidR="00CD1A66" w:rsidRPr="00CD1A66">
        <w:t>harbor</w:t>
      </w:r>
      <w:r w:rsidR="00CD1A66">
        <w:t>.test.com/devops/nginx:1.20.2</w:t>
      </w:r>
    </w:p>
    <w:p w:rsidR="00B809A3" w:rsidRDefault="004F5BFB" w:rsidP="004F5BFB">
      <w:pPr>
        <w:pStyle w:val="3"/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镜像构建</w:t>
      </w:r>
    </w:p>
    <w:p w:rsidR="004F5BFB" w:rsidRDefault="004F5BFB" w:rsidP="004F5BFB">
      <w:r>
        <w:rPr>
          <w:rFonts w:hint="eastAsia"/>
        </w:rPr>
        <w:t>之前已经构建了</w:t>
      </w:r>
      <w:r>
        <w:rPr>
          <w:rFonts w:hint="eastAsia"/>
        </w:rPr>
        <w:t>tomcat</w:t>
      </w:r>
      <w:r>
        <w:rPr>
          <w:rFonts w:hint="eastAsia"/>
        </w:rPr>
        <w:t>镜像（</w:t>
      </w:r>
      <w:r w:rsidRPr="004F5BFB">
        <w:t>tuwei1314/tomcat:8.5.75</w:t>
      </w:r>
      <w:r>
        <w:rPr>
          <w:rFonts w:hint="eastAsia"/>
        </w:rPr>
        <w:t>），构建用的</w:t>
      </w:r>
      <w:r>
        <w:rPr>
          <w:rFonts w:hint="eastAsia"/>
        </w:rPr>
        <w:t>dockerfile</w:t>
      </w:r>
      <w:r>
        <w:rPr>
          <w:rFonts w:hint="eastAsia"/>
        </w:rPr>
        <w:t>为</w:t>
      </w:r>
    </w:p>
    <w:p w:rsidR="00C4077A" w:rsidRDefault="004F5BFB" w:rsidP="004F5BFB">
      <w:pPr>
        <w:pStyle w:val="a7"/>
        <w:shd w:val="clear" w:color="auto" w:fill="FFFFFF"/>
        <w:spacing w:before="240" w:beforeAutospacing="0" w:after="240" w:afterAutospacing="0"/>
        <w:rPr>
          <w:rFonts w:ascii="Arial" w:hAnsi="Arial" w:cs="Arial"/>
          <w:color w:val="244357"/>
          <w:sz w:val="21"/>
          <w:szCs w:val="21"/>
        </w:rPr>
      </w:pPr>
      <w:r>
        <w:rPr>
          <w:rFonts w:ascii="Arial" w:hAnsi="Arial" w:cs="Arial"/>
          <w:color w:val="244357"/>
          <w:sz w:val="21"/>
          <w:szCs w:val="21"/>
        </w:rPr>
        <w:t>FROM centos:7.6.1810</w:t>
      </w:r>
    </w:p>
    <w:p w:rsidR="004F5BFB" w:rsidRDefault="004F5BFB" w:rsidP="004F5BFB">
      <w:pPr>
        <w:pStyle w:val="a7"/>
        <w:shd w:val="clear" w:color="auto" w:fill="FFFFFF"/>
        <w:spacing w:before="240" w:beforeAutospacing="0" w:after="240" w:afterAutospacing="0"/>
        <w:rPr>
          <w:rFonts w:ascii="Arial" w:hAnsi="Arial" w:cs="Arial"/>
          <w:color w:val="244357"/>
          <w:sz w:val="21"/>
          <w:szCs w:val="21"/>
        </w:rPr>
      </w:pPr>
      <w:r>
        <w:rPr>
          <w:rFonts w:ascii="Arial" w:hAnsi="Arial" w:cs="Arial"/>
          <w:color w:val="244357"/>
          <w:sz w:val="21"/>
          <w:szCs w:val="21"/>
        </w:rPr>
        <w:t>MAINTAINER </w:t>
      </w:r>
      <w:hyperlink r:id="rId10" w:history="1">
        <w:r>
          <w:rPr>
            <w:rStyle w:val="a6"/>
            <w:rFonts w:ascii="Arial" w:hAnsi="Arial" w:cs="Arial"/>
            <w:color w:val="0F6C9E"/>
            <w:sz w:val="21"/>
            <w:szCs w:val="21"/>
          </w:rPr>
          <w:t>https://blog.51cto.com/tuwei</w:t>
        </w:r>
      </w:hyperlink>
    </w:p>
    <w:p w:rsidR="004F5BFB" w:rsidRDefault="004F5BFB" w:rsidP="004F5BFB">
      <w:pPr>
        <w:pStyle w:val="a7"/>
        <w:shd w:val="clear" w:color="auto" w:fill="FFFFFF"/>
        <w:spacing w:before="240" w:beforeAutospacing="0" w:after="240" w:afterAutospacing="0"/>
        <w:rPr>
          <w:rFonts w:ascii="Arial" w:hAnsi="Arial" w:cs="Arial"/>
          <w:color w:val="244357"/>
          <w:sz w:val="21"/>
          <w:szCs w:val="21"/>
        </w:rPr>
      </w:pPr>
      <w:r>
        <w:rPr>
          <w:rFonts w:ascii="Arial" w:hAnsi="Arial" w:cs="Arial"/>
          <w:color w:val="244357"/>
          <w:sz w:val="21"/>
          <w:szCs w:val="21"/>
        </w:rPr>
        <w:t>ENV VERSION=8.5.75</w:t>
      </w:r>
    </w:p>
    <w:p w:rsidR="004F5BFB" w:rsidRDefault="004F5BFB" w:rsidP="004F5BFB">
      <w:pPr>
        <w:pStyle w:val="a7"/>
        <w:shd w:val="clear" w:color="auto" w:fill="FFFFFF"/>
        <w:spacing w:before="240" w:beforeAutospacing="0" w:after="240" w:afterAutospacing="0"/>
        <w:rPr>
          <w:rFonts w:ascii="Arial" w:hAnsi="Arial" w:cs="Arial"/>
          <w:color w:val="244357"/>
          <w:sz w:val="21"/>
          <w:szCs w:val="21"/>
        </w:rPr>
      </w:pPr>
      <w:r>
        <w:rPr>
          <w:rFonts w:ascii="Arial" w:hAnsi="Arial" w:cs="Arial"/>
          <w:color w:val="244357"/>
          <w:sz w:val="21"/>
          <w:szCs w:val="21"/>
        </w:rPr>
        <w:t>RUN yum install java-1.8.0-openjdk wget curl unzip iproute net-tools -y &amp;&amp;</w:t>
      </w:r>
      <w:r>
        <w:rPr>
          <w:rFonts w:ascii="Arial" w:hAnsi="Arial" w:cs="Arial"/>
          <w:color w:val="244357"/>
          <w:sz w:val="21"/>
          <w:szCs w:val="21"/>
        </w:rPr>
        <w:br/>
        <w:t>yum clean all &amp;&amp;</w:t>
      </w:r>
      <w:r>
        <w:rPr>
          <w:rFonts w:ascii="Arial" w:hAnsi="Arial" w:cs="Arial"/>
          <w:color w:val="244357"/>
          <w:sz w:val="21"/>
          <w:szCs w:val="21"/>
        </w:rPr>
        <w:br/>
        <w:t>rm -rf /var/cache/yum/*</w:t>
      </w:r>
    </w:p>
    <w:p w:rsidR="004F5BFB" w:rsidRDefault="004F5BFB" w:rsidP="004F5BFB">
      <w:pPr>
        <w:pStyle w:val="a7"/>
        <w:shd w:val="clear" w:color="auto" w:fill="FFFFFF"/>
        <w:spacing w:before="240" w:beforeAutospacing="0" w:after="240" w:afterAutospacing="0"/>
        <w:rPr>
          <w:rFonts w:ascii="Arial" w:hAnsi="Arial" w:cs="Arial"/>
          <w:color w:val="244357"/>
          <w:sz w:val="21"/>
          <w:szCs w:val="21"/>
        </w:rPr>
      </w:pPr>
      <w:r>
        <w:rPr>
          <w:rFonts w:ascii="Arial" w:hAnsi="Arial" w:cs="Arial"/>
          <w:color w:val="244357"/>
          <w:sz w:val="21"/>
          <w:szCs w:val="21"/>
        </w:rPr>
        <w:t>RUN wget </w:t>
      </w:r>
      <w:hyperlink r:id="rId11" w:history="1">
        <w:r>
          <w:rPr>
            <w:rStyle w:val="a6"/>
            <w:rFonts w:ascii="Arial" w:hAnsi="Arial" w:cs="Arial"/>
            <w:color w:val="0F6C9E"/>
            <w:sz w:val="21"/>
            <w:szCs w:val="21"/>
          </w:rPr>
          <w:t>https://dlcdn.apache.org/tomcat/tomcat-8/v${VERSION}/bin/apache-tomcat-${VERSION}.tar.gz</w:t>
        </w:r>
      </w:hyperlink>
      <w:r>
        <w:rPr>
          <w:rFonts w:ascii="Arial" w:hAnsi="Arial" w:cs="Arial"/>
          <w:color w:val="244357"/>
          <w:sz w:val="21"/>
          <w:szCs w:val="21"/>
        </w:rPr>
        <w:t> --no-check-certificate &amp;&amp;</w:t>
      </w:r>
      <w:r>
        <w:rPr>
          <w:rFonts w:ascii="Arial" w:hAnsi="Arial" w:cs="Arial"/>
          <w:color w:val="244357"/>
          <w:sz w:val="21"/>
          <w:szCs w:val="21"/>
        </w:rPr>
        <w:br/>
        <w:t>tar zxf apache-tomcat-${VERSION}.tar.gz &amp;&amp;</w:t>
      </w:r>
      <w:r>
        <w:rPr>
          <w:rFonts w:ascii="Arial" w:hAnsi="Arial" w:cs="Arial"/>
          <w:color w:val="244357"/>
          <w:sz w:val="21"/>
          <w:szCs w:val="21"/>
        </w:rPr>
        <w:br/>
        <w:t>mv apache-tomcat-${VERSION} /usr/local/tomcat &amp;&amp;</w:t>
      </w:r>
      <w:r>
        <w:rPr>
          <w:rFonts w:ascii="Arial" w:hAnsi="Arial" w:cs="Arial"/>
          <w:color w:val="244357"/>
          <w:sz w:val="21"/>
          <w:szCs w:val="21"/>
        </w:rPr>
        <w:br/>
        <w:t>rm -rf apache-tomcat-${VERSION}.tar.gz /usr/local/tomcat/webapps/* &amp;&amp;</w:t>
      </w:r>
      <w:r>
        <w:rPr>
          <w:rFonts w:ascii="Arial" w:hAnsi="Arial" w:cs="Arial"/>
          <w:color w:val="244357"/>
          <w:sz w:val="21"/>
          <w:szCs w:val="21"/>
        </w:rPr>
        <w:br/>
        <w:t>mkdir /usr/local/tomcat/webapps/myapp &amp;&amp;</w:t>
      </w:r>
      <w:r>
        <w:rPr>
          <w:rFonts w:ascii="Arial" w:hAnsi="Arial" w:cs="Arial"/>
          <w:color w:val="244357"/>
          <w:sz w:val="21"/>
          <w:szCs w:val="21"/>
        </w:rPr>
        <w:br/>
        <w:t>echo "welcome to tomcat,tomcat server is ok" &gt; /usr/local/tomcat/webapps/myapp/status.html &amp;&amp;</w:t>
      </w:r>
      <w:r>
        <w:rPr>
          <w:rFonts w:ascii="Arial" w:hAnsi="Arial" w:cs="Arial"/>
          <w:color w:val="244357"/>
          <w:sz w:val="21"/>
          <w:szCs w:val="21"/>
        </w:rPr>
        <w:br/>
        <w:t>sed -i '1a JAVA_OPTS="-Djava.security.egd=file:/dev/./urandom"' /usr/local/tomcat/bin/catalina.sh &amp;&amp;</w:t>
      </w:r>
      <w:r>
        <w:rPr>
          <w:rFonts w:ascii="Arial" w:hAnsi="Arial" w:cs="Arial"/>
          <w:color w:val="244357"/>
          <w:sz w:val="21"/>
          <w:szCs w:val="21"/>
        </w:rPr>
        <w:br/>
        <w:t>ln -sf /usr/share/zoneinfo/Asia/Shanghai /etc/localtime</w:t>
      </w:r>
    </w:p>
    <w:p w:rsidR="004F5BFB" w:rsidRDefault="004F5BFB" w:rsidP="004F5BFB">
      <w:pPr>
        <w:pStyle w:val="a7"/>
        <w:shd w:val="clear" w:color="auto" w:fill="FFFFFF"/>
        <w:spacing w:before="240" w:beforeAutospacing="0" w:after="240" w:afterAutospacing="0"/>
        <w:rPr>
          <w:rFonts w:ascii="Arial" w:hAnsi="Arial" w:cs="Arial"/>
          <w:color w:val="244357"/>
          <w:sz w:val="21"/>
          <w:szCs w:val="21"/>
        </w:rPr>
      </w:pPr>
      <w:r>
        <w:rPr>
          <w:rFonts w:ascii="Arial" w:hAnsi="Arial" w:cs="Arial"/>
          <w:color w:val="244357"/>
          <w:sz w:val="21"/>
          <w:szCs w:val="21"/>
        </w:rPr>
        <w:t>ENV PATH $PATH:/usr/local/tomcat/bin</w:t>
      </w:r>
    </w:p>
    <w:p w:rsidR="004F5BFB" w:rsidRDefault="004F5BFB" w:rsidP="004F5BFB">
      <w:pPr>
        <w:pStyle w:val="a7"/>
        <w:shd w:val="clear" w:color="auto" w:fill="FFFFFF"/>
        <w:spacing w:before="240" w:beforeAutospacing="0" w:after="240" w:afterAutospacing="0"/>
        <w:rPr>
          <w:rFonts w:ascii="Arial" w:hAnsi="Arial" w:cs="Arial"/>
          <w:color w:val="244357"/>
          <w:sz w:val="21"/>
          <w:szCs w:val="21"/>
        </w:rPr>
      </w:pPr>
      <w:r>
        <w:rPr>
          <w:rFonts w:ascii="Arial" w:hAnsi="Arial" w:cs="Arial"/>
          <w:color w:val="244357"/>
          <w:sz w:val="21"/>
          <w:szCs w:val="21"/>
        </w:rPr>
        <w:t>WORKDIR /usr/local/tomcat</w:t>
      </w:r>
    </w:p>
    <w:p w:rsidR="004F5BFB" w:rsidRDefault="004F5BFB" w:rsidP="004F5BFB">
      <w:pPr>
        <w:pStyle w:val="a7"/>
        <w:shd w:val="clear" w:color="auto" w:fill="FFFFFF"/>
        <w:spacing w:before="240" w:beforeAutospacing="0" w:after="240" w:afterAutospacing="0"/>
        <w:rPr>
          <w:rFonts w:ascii="Arial" w:hAnsi="Arial" w:cs="Arial"/>
          <w:color w:val="244357"/>
          <w:sz w:val="21"/>
          <w:szCs w:val="21"/>
        </w:rPr>
      </w:pPr>
      <w:r>
        <w:rPr>
          <w:rFonts w:ascii="Arial" w:hAnsi="Arial" w:cs="Arial"/>
          <w:color w:val="244357"/>
          <w:sz w:val="21"/>
          <w:szCs w:val="21"/>
        </w:rPr>
        <w:t>EXPOSE 8080 CMD ["catalina.sh", "run"]</w:t>
      </w:r>
    </w:p>
    <w:p w:rsidR="004F5BFB" w:rsidRDefault="004F5BFB" w:rsidP="004F5BFB">
      <w:r>
        <w:t>本次以该镜像为基础镜像进行构建</w:t>
      </w:r>
    </w:p>
    <w:p w:rsidR="004F5BFB" w:rsidRDefault="004F5BFB" w:rsidP="004F5BFB">
      <w:r>
        <w:t>FROM tuwei1314/tomcat:8.5.75</w:t>
      </w:r>
    </w:p>
    <w:p w:rsidR="004F5BFB" w:rsidRDefault="004F5BFB" w:rsidP="004F5BFB">
      <w:r>
        <w:lastRenderedPageBreak/>
        <w:t>ADD ly-simple-tomcat-0.0.1-SNAPSHOT.war /usr/local/tomcat/webapps/myapp/ROOT.war</w:t>
      </w:r>
    </w:p>
    <w:p w:rsidR="004F5BFB" w:rsidRDefault="004F5BFB" w:rsidP="004F5BFB">
      <w:r>
        <w:rPr>
          <w:rFonts w:hint="eastAsia"/>
        </w:rPr>
        <w:t>该</w:t>
      </w:r>
      <w:r>
        <w:rPr>
          <w:rFonts w:hint="eastAsia"/>
        </w:rPr>
        <w:t>war</w:t>
      </w:r>
      <w:r>
        <w:rPr>
          <w:rFonts w:hint="eastAsia"/>
        </w:rPr>
        <w:t>包为</w:t>
      </w:r>
      <w:r>
        <w:rPr>
          <w:rFonts w:hint="eastAsia"/>
        </w:rPr>
        <w:t>java</w:t>
      </w:r>
      <w:r>
        <w:rPr>
          <w:rFonts w:hint="eastAsia"/>
        </w:rPr>
        <w:t>示例</w:t>
      </w:r>
      <w:r w:rsidR="0065225D">
        <w:rPr>
          <w:rFonts w:hint="eastAsia"/>
        </w:rPr>
        <w:t>。</w:t>
      </w:r>
    </w:p>
    <w:p w:rsidR="0065225D" w:rsidRPr="004F5BFB" w:rsidRDefault="0065225D" w:rsidP="004F5BFB"/>
    <w:p w:rsidR="006B374E" w:rsidRPr="006B374E" w:rsidRDefault="006B374E" w:rsidP="00306FD3">
      <w:pPr>
        <w:pStyle w:val="2"/>
      </w:pPr>
      <w:r>
        <w:rPr>
          <w:rFonts w:hint="eastAsia"/>
        </w:rPr>
        <w:t>yaml</w:t>
      </w:r>
      <w:r>
        <w:rPr>
          <w:rFonts w:hint="eastAsia"/>
        </w:rPr>
        <w:t>文件</w:t>
      </w:r>
      <w:r w:rsidR="00306FD3">
        <w:object w:dxaOrig="2604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0.2pt;height:40.8pt" o:ole="">
            <v:imagedata r:id="rId12" o:title=""/>
          </v:shape>
          <o:OLEObject Type="Embed" ProgID="Package" ShapeID="_x0000_i1025" DrawAspect="Content" ObjectID="_1706552715" r:id="rId13"/>
        </w:object>
      </w:r>
    </w:p>
    <w:p w:rsidR="0013271B" w:rsidRDefault="00221BEA" w:rsidP="00EF4662">
      <w:pPr>
        <w:pStyle w:val="3"/>
      </w:pPr>
      <w:r>
        <w:t>nginx</w:t>
      </w:r>
      <w:r>
        <w:t>服务的</w:t>
      </w:r>
      <w:r>
        <w:rPr>
          <w:rFonts w:hint="eastAsia"/>
        </w:rPr>
        <w:t xml:space="preserve"> yaml</w:t>
      </w:r>
      <w:r>
        <w:t>配置</w:t>
      </w:r>
    </w:p>
    <w:p w:rsidR="00221BEA" w:rsidRDefault="00221BEA" w:rsidP="00221BEA">
      <w:r>
        <w:t>apiVersion: v1</w:t>
      </w:r>
    </w:p>
    <w:p w:rsidR="00221BEA" w:rsidRDefault="00221BEA" w:rsidP="00221BEA">
      <w:r>
        <w:t>kind: PersistentVolumeClaim</w:t>
      </w:r>
    </w:p>
    <w:p w:rsidR="00221BEA" w:rsidRDefault="00221BEA" w:rsidP="00221BEA">
      <w:r>
        <w:t>metadata:</w:t>
      </w:r>
    </w:p>
    <w:p w:rsidR="00221BEA" w:rsidRDefault="00221BEA" w:rsidP="00221BEA">
      <w:r>
        <w:t xml:space="preserve">  name: nginx-data</w:t>
      </w:r>
    </w:p>
    <w:p w:rsidR="00221BEA" w:rsidRDefault="00221BEA" w:rsidP="00221BEA">
      <w:r>
        <w:t xml:space="preserve">  annotations:</w:t>
      </w:r>
    </w:p>
    <w:p w:rsidR="00221BEA" w:rsidRDefault="00221BEA" w:rsidP="00221BEA">
      <w:r>
        <w:t xml:space="preserve">    volume.beta.kubernetes.io/storage-class: "managed-nfs-storage"</w:t>
      </w:r>
    </w:p>
    <w:p w:rsidR="00221BEA" w:rsidRDefault="00221BEA" w:rsidP="00221BEA">
      <w:r>
        <w:t>spec:</w:t>
      </w:r>
    </w:p>
    <w:p w:rsidR="00221BEA" w:rsidRDefault="00221BEA" w:rsidP="00221BEA">
      <w:r>
        <w:t xml:space="preserve">  accessModes:</w:t>
      </w:r>
    </w:p>
    <w:p w:rsidR="00221BEA" w:rsidRDefault="00221BEA" w:rsidP="00221BEA">
      <w:r>
        <w:t xml:space="preserve">    - ReadWriteOnce</w:t>
      </w:r>
    </w:p>
    <w:p w:rsidR="00221BEA" w:rsidRDefault="00221BEA" w:rsidP="00221BEA">
      <w:r>
        <w:t xml:space="preserve">  resources:</w:t>
      </w:r>
    </w:p>
    <w:p w:rsidR="00221BEA" w:rsidRDefault="00221BEA" w:rsidP="00221BEA">
      <w:r>
        <w:t xml:space="preserve">    requests:</w:t>
      </w:r>
    </w:p>
    <w:p w:rsidR="00221BEA" w:rsidRDefault="00221BEA" w:rsidP="00221BEA">
      <w:r>
        <w:t xml:space="preserve">      storage: 1Gi</w:t>
      </w:r>
    </w:p>
    <w:p w:rsidR="00221BEA" w:rsidRDefault="00221BEA" w:rsidP="00221BEA">
      <w:r>
        <w:t>---</w:t>
      </w:r>
    </w:p>
    <w:p w:rsidR="00221BEA" w:rsidRDefault="00221BEA" w:rsidP="00221BEA">
      <w:r>
        <w:t>apiVersion: apps/v1</w:t>
      </w:r>
    </w:p>
    <w:p w:rsidR="00221BEA" w:rsidRDefault="00221BEA" w:rsidP="00221BEA">
      <w:r>
        <w:t>kind: Deployment</w:t>
      </w:r>
    </w:p>
    <w:p w:rsidR="00221BEA" w:rsidRDefault="00221BEA" w:rsidP="00221BEA">
      <w:r>
        <w:t>metadata:</w:t>
      </w:r>
    </w:p>
    <w:p w:rsidR="00221BEA" w:rsidRDefault="00221BEA" w:rsidP="00221BEA">
      <w:r>
        <w:t xml:space="preserve">  labels:</w:t>
      </w:r>
    </w:p>
    <w:p w:rsidR="00221BEA" w:rsidRDefault="00221BEA" w:rsidP="00221BEA">
      <w:r>
        <w:t xml:space="preserve">    app: nginx-deployment</w:t>
      </w:r>
    </w:p>
    <w:p w:rsidR="00221BEA" w:rsidRDefault="00221BEA" w:rsidP="00221BEA">
      <w:r>
        <w:t xml:space="preserve">  name: nginx-deployment</w:t>
      </w:r>
    </w:p>
    <w:p w:rsidR="00221BEA" w:rsidRDefault="00221BEA" w:rsidP="00221BEA">
      <w:r>
        <w:t>spec:</w:t>
      </w:r>
    </w:p>
    <w:p w:rsidR="00221BEA" w:rsidRDefault="00221BEA" w:rsidP="00221BEA">
      <w:r>
        <w:t xml:space="preserve">  replicas: 2</w:t>
      </w:r>
    </w:p>
    <w:p w:rsidR="00221BEA" w:rsidRDefault="00221BEA" w:rsidP="00221BEA">
      <w:r>
        <w:lastRenderedPageBreak/>
        <w:t xml:space="preserve">  selector:</w:t>
      </w:r>
    </w:p>
    <w:p w:rsidR="00221BEA" w:rsidRDefault="00221BEA" w:rsidP="00221BEA">
      <w:r>
        <w:t xml:space="preserve">    matchLabels:</w:t>
      </w:r>
    </w:p>
    <w:p w:rsidR="00221BEA" w:rsidRDefault="00221BEA" w:rsidP="00221BEA">
      <w:r>
        <w:t xml:space="preserve">      app: nginx</w:t>
      </w:r>
    </w:p>
    <w:p w:rsidR="00221BEA" w:rsidRDefault="00221BEA" w:rsidP="00221BEA">
      <w:r>
        <w:t xml:space="preserve">  template:</w:t>
      </w:r>
    </w:p>
    <w:p w:rsidR="00221BEA" w:rsidRDefault="00221BEA" w:rsidP="00221BEA">
      <w:r>
        <w:t xml:space="preserve">    metadata:</w:t>
      </w:r>
    </w:p>
    <w:p w:rsidR="00221BEA" w:rsidRDefault="00221BEA" w:rsidP="00221BEA">
      <w:r>
        <w:t xml:space="preserve">      labels: </w:t>
      </w:r>
    </w:p>
    <w:p w:rsidR="00221BEA" w:rsidRDefault="00221BEA" w:rsidP="00221BEA">
      <w:r>
        <w:t xml:space="preserve">        app: nginx</w:t>
      </w:r>
    </w:p>
    <w:p w:rsidR="00221BEA" w:rsidRDefault="00221BEA" w:rsidP="00221BEA">
      <w:r>
        <w:t xml:space="preserve">    spec:</w:t>
      </w:r>
    </w:p>
    <w:p w:rsidR="00221BEA" w:rsidRDefault="00221BEA" w:rsidP="00221BEA">
      <w:r>
        <w:t xml:space="preserve">      affinity:</w:t>
      </w:r>
    </w:p>
    <w:p w:rsidR="00221BEA" w:rsidRDefault="00221BEA" w:rsidP="00221BEA">
      <w:r>
        <w:t xml:space="preserve">        podAntiAffinity:</w:t>
      </w:r>
    </w:p>
    <w:p w:rsidR="00221BEA" w:rsidRDefault="00221BEA" w:rsidP="00221BEA">
      <w:r>
        <w:t xml:space="preserve">          requiredDuringSchedulingIgnoredDuringExecution:</w:t>
      </w:r>
    </w:p>
    <w:p w:rsidR="00221BEA" w:rsidRDefault="00221BEA" w:rsidP="00221BEA">
      <w:r>
        <w:t xml:space="preserve">          - labelSelector:</w:t>
      </w:r>
    </w:p>
    <w:p w:rsidR="00221BEA" w:rsidRDefault="00221BEA" w:rsidP="00221BEA">
      <w:r>
        <w:t xml:space="preserve">              matchExpressions:</w:t>
      </w:r>
    </w:p>
    <w:p w:rsidR="00221BEA" w:rsidRDefault="00221BEA" w:rsidP="00221BEA">
      <w:r>
        <w:t xml:space="preserve">              - {key: app, operator: In, values: ["nginx"]}</w:t>
      </w:r>
    </w:p>
    <w:p w:rsidR="00221BEA" w:rsidRDefault="00221BEA" w:rsidP="00221BEA">
      <w:r>
        <w:t xml:space="preserve">            topologyKey: kubernetes.io/hostname</w:t>
      </w:r>
    </w:p>
    <w:p w:rsidR="00221BEA" w:rsidRDefault="00221BEA" w:rsidP="00221BEA">
      <w:r>
        <w:t xml:space="preserve">      containers:</w:t>
      </w:r>
    </w:p>
    <w:p w:rsidR="00221BEA" w:rsidRDefault="00221BEA" w:rsidP="00221BEA">
      <w:r>
        <w:t xml:space="preserve">        - name: nginx-container</w:t>
      </w:r>
    </w:p>
    <w:p w:rsidR="00221BEA" w:rsidRDefault="00221BEA" w:rsidP="00221BEA">
      <w:r>
        <w:t xml:space="preserve">          image: harbor.test.com/devops/nginx:1.20.2</w:t>
      </w:r>
    </w:p>
    <w:p w:rsidR="00221BEA" w:rsidRDefault="00221BEA" w:rsidP="00221BEA">
      <w:r>
        <w:t xml:space="preserve">          imagePullPolicy: IfNotPresent</w:t>
      </w:r>
    </w:p>
    <w:p w:rsidR="00221BEA" w:rsidRDefault="00221BEA" w:rsidP="00221BEA">
      <w:r>
        <w:t xml:space="preserve">          ports:</w:t>
      </w:r>
    </w:p>
    <w:p w:rsidR="00221BEA" w:rsidRDefault="00221BEA" w:rsidP="00221BEA">
      <w:r>
        <w:t xml:space="preserve">          - containerPort: 80</w:t>
      </w:r>
    </w:p>
    <w:p w:rsidR="00221BEA" w:rsidRDefault="00221BEA" w:rsidP="00221BEA">
      <w:r>
        <w:t xml:space="preserve">            protocol: TCP</w:t>
      </w:r>
    </w:p>
    <w:p w:rsidR="00221BEA" w:rsidRDefault="00221BEA" w:rsidP="00221BEA">
      <w:r>
        <w:t xml:space="preserve">            name: http</w:t>
      </w:r>
    </w:p>
    <w:p w:rsidR="00221BEA" w:rsidRDefault="00221BEA" w:rsidP="00221BEA">
      <w:r>
        <w:t xml:space="preserve">          - containerPort: 443</w:t>
      </w:r>
    </w:p>
    <w:p w:rsidR="00221BEA" w:rsidRDefault="00221BEA" w:rsidP="00221BEA">
      <w:r>
        <w:t xml:space="preserve">            protocol: TCP</w:t>
      </w:r>
    </w:p>
    <w:p w:rsidR="00221BEA" w:rsidRDefault="00221BEA" w:rsidP="00221BEA">
      <w:r>
        <w:t xml:space="preserve">            name: https</w:t>
      </w:r>
    </w:p>
    <w:p w:rsidR="00221BEA" w:rsidRDefault="00221BEA" w:rsidP="00221BEA">
      <w:r>
        <w:t xml:space="preserve">          resources:</w:t>
      </w:r>
    </w:p>
    <w:p w:rsidR="00221BEA" w:rsidRDefault="00221BEA" w:rsidP="00221BEA">
      <w:r>
        <w:t xml:space="preserve">            limits:</w:t>
      </w:r>
    </w:p>
    <w:p w:rsidR="00221BEA" w:rsidRDefault="00221BEA" w:rsidP="00221BEA">
      <w:r>
        <w:t xml:space="preserve">              cpu: 2</w:t>
      </w:r>
    </w:p>
    <w:p w:rsidR="00221BEA" w:rsidRDefault="00221BEA" w:rsidP="00221BEA">
      <w:r>
        <w:t xml:space="preserve">              memory: 2Gi</w:t>
      </w:r>
    </w:p>
    <w:p w:rsidR="00221BEA" w:rsidRDefault="00221BEA" w:rsidP="00221BEA">
      <w:r>
        <w:lastRenderedPageBreak/>
        <w:t xml:space="preserve">            requests:</w:t>
      </w:r>
    </w:p>
    <w:p w:rsidR="00221BEA" w:rsidRDefault="00221BEA" w:rsidP="00221BEA">
      <w:r>
        <w:t xml:space="preserve">              cpu: 200m</w:t>
      </w:r>
    </w:p>
    <w:p w:rsidR="00221BEA" w:rsidRDefault="00221BEA" w:rsidP="00221BEA">
      <w:r>
        <w:t xml:space="preserve">              memory: 256Mi</w:t>
      </w:r>
    </w:p>
    <w:p w:rsidR="00221BEA" w:rsidRDefault="00221BEA" w:rsidP="00221BEA">
      <w:r>
        <w:t xml:space="preserve">          volumeMounts:</w:t>
      </w:r>
    </w:p>
    <w:p w:rsidR="00221BEA" w:rsidRDefault="00221BEA" w:rsidP="00221BEA">
      <w:r>
        <w:t xml:space="preserve">            - name: nginx-data</w:t>
      </w:r>
    </w:p>
    <w:p w:rsidR="00221BEA" w:rsidRDefault="00221BEA" w:rsidP="00221BEA">
      <w:r>
        <w:t xml:space="preserve">              mountPath: /usr/local/nginx/html/webapp/static</w:t>
      </w:r>
    </w:p>
    <w:p w:rsidR="00221BEA" w:rsidRDefault="00221BEA" w:rsidP="00221BEA">
      <w:r>
        <w:t xml:space="preserve">              readOnly: false</w:t>
      </w:r>
    </w:p>
    <w:p w:rsidR="00221BEA" w:rsidRDefault="00221BEA" w:rsidP="00221BEA">
      <w:r>
        <w:t xml:space="preserve">      volumes:</w:t>
      </w:r>
    </w:p>
    <w:p w:rsidR="00221BEA" w:rsidRDefault="00221BEA" w:rsidP="00221BEA">
      <w:r>
        <w:t xml:space="preserve">        - name: nginx-data</w:t>
      </w:r>
    </w:p>
    <w:p w:rsidR="00221BEA" w:rsidRDefault="00221BEA" w:rsidP="00221BEA">
      <w:r>
        <w:t xml:space="preserve">          persistentVolumeClaim:</w:t>
      </w:r>
    </w:p>
    <w:p w:rsidR="00221BEA" w:rsidRDefault="00221BEA" w:rsidP="00221BEA">
      <w:r>
        <w:t xml:space="preserve">            claimName: nginx-data  </w:t>
      </w:r>
    </w:p>
    <w:p w:rsidR="00221BEA" w:rsidRDefault="00221BEA" w:rsidP="00221BEA">
      <w:r>
        <w:t>---</w:t>
      </w:r>
    </w:p>
    <w:p w:rsidR="00221BEA" w:rsidRDefault="00221BEA" w:rsidP="00221BEA">
      <w:r>
        <w:t>kind: Service</w:t>
      </w:r>
    </w:p>
    <w:p w:rsidR="00221BEA" w:rsidRDefault="00221BEA" w:rsidP="00221BEA">
      <w:r>
        <w:t>apiVersion: v1</w:t>
      </w:r>
    </w:p>
    <w:p w:rsidR="00221BEA" w:rsidRDefault="00221BEA" w:rsidP="00221BEA">
      <w:r>
        <w:t>metadata:</w:t>
      </w:r>
    </w:p>
    <w:p w:rsidR="00221BEA" w:rsidRDefault="00221BEA" w:rsidP="00221BEA">
      <w:r>
        <w:t xml:space="preserve">  labels:</w:t>
      </w:r>
    </w:p>
    <w:p w:rsidR="00221BEA" w:rsidRDefault="00221BEA" w:rsidP="00221BEA">
      <w:r>
        <w:t xml:space="preserve">    app: nginx-service</w:t>
      </w:r>
    </w:p>
    <w:p w:rsidR="00221BEA" w:rsidRDefault="00221BEA" w:rsidP="00221BEA">
      <w:r>
        <w:t xml:space="preserve">  name: nginx-service</w:t>
      </w:r>
    </w:p>
    <w:p w:rsidR="00221BEA" w:rsidRDefault="00221BEA" w:rsidP="00221BEA">
      <w:r>
        <w:t>spec:</w:t>
      </w:r>
    </w:p>
    <w:p w:rsidR="00221BEA" w:rsidRDefault="00221BEA" w:rsidP="00221BEA">
      <w:r>
        <w:t xml:space="preserve">  type: NodePort</w:t>
      </w:r>
    </w:p>
    <w:p w:rsidR="00221BEA" w:rsidRDefault="00221BEA" w:rsidP="00221BEA">
      <w:r>
        <w:t xml:space="preserve">  ports:</w:t>
      </w:r>
    </w:p>
    <w:p w:rsidR="00221BEA" w:rsidRDefault="00221BEA" w:rsidP="00221BEA">
      <w:r>
        <w:t xml:space="preserve">  - name: http</w:t>
      </w:r>
    </w:p>
    <w:p w:rsidR="00221BEA" w:rsidRDefault="00221BEA" w:rsidP="00221BEA">
      <w:r>
        <w:t xml:space="preserve">    port: 80</w:t>
      </w:r>
    </w:p>
    <w:p w:rsidR="00221BEA" w:rsidRDefault="00221BEA" w:rsidP="00221BEA">
      <w:r>
        <w:t xml:space="preserve">    protocol: TCP</w:t>
      </w:r>
    </w:p>
    <w:p w:rsidR="00221BEA" w:rsidRDefault="00221BEA" w:rsidP="00221BEA">
      <w:r>
        <w:t xml:space="preserve">    targetPort: 80</w:t>
      </w:r>
    </w:p>
    <w:p w:rsidR="00221BEA" w:rsidRDefault="00221BEA" w:rsidP="00221BEA">
      <w:r>
        <w:t xml:space="preserve">    nodePort: 30090</w:t>
      </w:r>
    </w:p>
    <w:p w:rsidR="00221BEA" w:rsidRDefault="00221BEA" w:rsidP="00221BEA">
      <w:r>
        <w:t xml:space="preserve">  - name: https</w:t>
      </w:r>
    </w:p>
    <w:p w:rsidR="00221BEA" w:rsidRDefault="00221BEA" w:rsidP="00221BEA">
      <w:r>
        <w:t xml:space="preserve">    port: 443</w:t>
      </w:r>
    </w:p>
    <w:p w:rsidR="00221BEA" w:rsidRDefault="00221BEA" w:rsidP="00221BEA">
      <w:r>
        <w:t xml:space="preserve">    protocol: TCP</w:t>
      </w:r>
    </w:p>
    <w:p w:rsidR="00221BEA" w:rsidRDefault="00221BEA" w:rsidP="00221BEA">
      <w:r>
        <w:t xml:space="preserve">    targetPort: 443</w:t>
      </w:r>
    </w:p>
    <w:p w:rsidR="00221BEA" w:rsidRDefault="00221BEA" w:rsidP="00221BEA">
      <w:r>
        <w:lastRenderedPageBreak/>
        <w:t xml:space="preserve">    nodePort: 30091</w:t>
      </w:r>
    </w:p>
    <w:p w:rsidR="00221BEA" w:rsidRDefault="00221BEA" w:rsidP="00221BEA">
      <w:r>
        <w:t xml:space="preserve">  selector:</w:t>
      </w:r>
    </w:p>
    <w:p w:rsidR="00221BEA" w:rsidRPr="0013271B" w:rsidRDefault="00221BEA" w:rsidP="00221BEA">
      <w:r>
        <w:t xml:space="preserve">    app: nginx</w:t>
      </w:r>
    </w:p>
    <w:p w:rsidR="00F3207E" w:rsidRDefault="003E616F" w:rsidP="003E616F">
      <w:pPr>
        <w:pStyle w:val="3"/>
      </w:pPr>
      <w:r>
        <w:t>nginx</w:t>
      </w:r>
      <w:r>
        <w:t>配置文件</w:t>
      </w:r>
      <w:r w:rsidR="00630079">
        <w:object w:dxaOrig="1153" w:dyaOrig="816">
          <v:shape id="_x0000_i1026" type="#_x0000_t75" style="width:57.6pt;height:40.8pt" o:ole="">
            <v:imagedata r:id="rId14" o:title=""/>
          </v:shape>
          <o:OLEObject Type="Embed" ProgID="Package" ShapeID="_x0000_i1026" DrawAspect="Content" ObjectID="_1706552716" r:id="rId15"/>
        </w:object>
      </w:r>
    </w:p>
    <w:p w:rsidR="00630079" w:rsidRDefault="00630079" w:rsidP="00630079">
      <w:r>
        <w:t>#user  nobody;</w:t>
      </w:r>
    </w:p>
    <w:p w:rsidR="00630079" w:rsidRDefault="00630079" w:rsidP="00630079">
      <w:r>
        <w:t>worker_processes  auto;</w:t>
      </w:r>
    </w:p>
    <w:p w:rsidR="00630079" w:rsidRDefault="00630079" w:rsidP="00630079"/>
    <w:p w:rsidR="00630079" w:rsidRDefault="00630079" w:rsidP="00630079">
      <w:r>
        <w:t>#error_log  logs/error.log;</w:t>
      </w:r>
    </w:p>
    <w:p w:rsidR="00630079" w:rsidRDefault="00630079" w:rsidP="00630079">
      <w:r>
        <w:t>#error_log  logs/error.log  notice;</w:t>
      </w:r>
    </w:p>
    <w:p w:rsidR="00630079" w:rsidRDefault="00630079" w:rsidP="00630079">
      <w:r>
        <w:t>#error_log  logs/error.log  info;</w:t>
      </w:r>
    </w:p>
    <w:p w:rsidR="00630079" w:rsidRDefault="00630079" w:rsidP="00630079"/>
    <w:p w:rsidR="00630079" w:rsidRDefault="00630079" w:rsidP="00630079">
      <w:r>
        <w:t>#pid        logs/nginx.pid;</w:t>
      </w:r>
    </w:p>
    <w:p w:rsidR="00630079" w:rsidRDefault="00630079" w:rsidP="00630079"/>
    <w:p w:rsidR="00630079" w:rsidRDefault="00630079" w:rsidP="00630079"/>
    <w:p w:rsidR="00630079" w:rsidRDefault="00630079" w:rsidP="00630079">
      <w:r>
        <w:t>events {</w:t>
      </w:r>
    </w:p>
    <w:p w:rsidR="00630079" w:rsidRDefault="00630079" w:rsidP="00630079">
      <w:r>
        <w:t xml:space="preserve">    worker_connections  1024;</w:t>
      </w:r>
    </w:p>
    <w:p w:rsidR="00630079" w:rsidRDefault="00630079" w:rsidP="00630079">
      <w:r>
        <w:t>}</w:t>
      </w:r>
    </w:p>
    <w:p w:rsidR="00630079" w:rsidRDefault="00630079" w:rsidP="00630079"/>
    <w:p w:rsidR="00630079" w:rsidRDefault="00630079" w:rsidP="00630079"/>
    <w:p w:rsidR="00630079" w:rsidRDefault="00630079" w:rsidP="00630079">
      <w:r>
        <w:t>http {</w:t>
      </w:r>
    </w:p>
    <w:p w:rsidR="00630079" w:rsidRDefault="00630079" w:rsidP="00630079">
      <w:r>
        <w:t xml:space="preserve">    include       mime.types;</w:t>
      </w:r>
    </w:p>
    <w:p w:rsidR="00630079" w:rsidRDefault="00630079" w:rsidP="00630079">
      <w:r>
        <w:t xml:space="preserve">    default_type  application/octet-stream;</w:t>
      </w:r>
    </w:p>
    <w:p w:rsidR="00630079" w:rsidRDefault="00630079" w:rsidP="00630079"/>
    <w:p w:rsidR="00630079" w:rsidRDefault="00630079" w:rsidP="00630079">
      <w:r>
        <w:t xml:space="preserve">    #log_format  main  '$remote_addr - $remote_user [$time_local] "$request" '</w:t>
      </w:r>
    </w:p>
    <w:p w:rsidR="00630079" w:rsidRDefault="00630079" w:rsidP="00630079">
      <w:r>
        <w:t xml:space="preserve">    #                  '$status $body_bytes_sent "$http_referer" '</w:t>
      </w:r>
    </w:p>
    <w:p w:rsidR="00630079" w:rsidRDefault="00630079" w:rsidP="00630079">
      <w:r>
        <w:lastRenderedPageBreak/>
        <w:t xml:space="preserve">    #                  '"$http_user_agent" "$http_x_forwarded_for"';</w:t>
      </w:r>
    </w:p>
    <w:p w:rsidR="00630079" w:rsidRDefault="00630079" w:rsidP="00630079"/>
    <w:p w:rsidR="00630079" w:rsidRDefault="00630079" w:rsidP="00630079">
      <w:r>
        <w:t xml:space="preserve">    #access_log  logs/access.log  main;</w:t>
      </w:r>
    </w:p>
    <w:p w:rsidR="00630079" w:rsidRDefault="00630079" w:rsidP="00630079"/>
    <w:p w:rsidR="00630079" w:rsidRDefault="00630079" w:rsidP="00630079">
      <w:r>
        <w:t xml:space="preserve">    sendfile        on;</w:t>
      </w:r>
    </w:p>
    <w:p w:rsidR="00630079" w:rsidRDefault="00630079" w:rsidP="00630079">
      <w:r>
        <w:t xml:space="preserve">    #tcp_nopush     on;</w:t>
      </w:r>
    </w:p>
    <w:p w:rsidR="00630079" w:rsidRDefault="00630079" w:rsidP="00630079"/>
    <w:p w:rsidR="00630079" w:rsidRDefault="00630079" w:rsidP="00630079">
      <w:r>
        <w:t xml:space="preserve">    #keepalive_timeout  0;</w:t>
      </w:r>
    </w:p>
    <w:p w:rsidR="00630079" w:rsidRDefault="00630079" w:rsidP="00630079">
      <w:r>
        <w:t xml:space="preserve">    keepalive_timeout  65;</w:t>
      </w:r>
    </w:p>
    <w:p w:rsidR="00630079" w:rsidRDefault="00630079" w:rsidP="00630079"/>
    <w:p w:rsidR="00630079" w:rsidRDefault="00630079" w:rsidP="00630079">
      <w:r>
        <w:t xml:space="preserve">    #gzip  on;</w:t>
      </w:r>
    </w:p>
    <w:p w:rsidR="00630079" w:rsidRDefault="00630079" w:rsidP="00630079">
      <w:r>
        <w:t xml:space="preserve">    upstream  tomcat_webserver {</w:t>
      </w:r>
    </w:p>
    <w:p w:rsidR="00630079" w:rsidRDefault="00630079" w:rsidP="00630079">
      <w:r>
        <w:t xml:space="preserve">        server  tomcat-app1-service.default.svc.cluster.local:80; </w:t>
      </w:r>
    </w:p>
    <w:p w:rsidR="00630079" w:rsidRDefault="00630079" w:rsidP="00630079">
      <w:r>
        <w:t xml:space="preserve">    }</w:t>
      </w:r>
    </w:p>
    <w:p w:rsidR="00630079" w:rsidRDefault="00630079" w:rsidP="00630079">
      <w:r>
        <w:t xml:space="preserve">    server {</w:t>
      </w:r>
    </w:p>
    <w:p w:rsidR="00630079" w:rsidRDefault="00630079" w:rsidP="00630079">
      <w:r>
        <w:t xml:space="preserve">        listen       80;</w:t>
      </w:r>
    </w:p>
    <w:p w:rsidR="00630079" w:rsidRDefault="00630079" w:rsidP="00630079">
      <w:r>
        <w:t xml:space="preserve">        server_name  localhost;</w:t>
      </w:r>
    </w:p>
    <w:p w:rsidR="00630079" w:rsidRDefault="00630079" w:rsidP="00630079"/>
    <w:p w:rsidR="00630079" w:rsidRDefault="00630079" w:rsidP="00630079">
      <w:r>
        <w:t xml:space="preserve">        #charset koi8-r;</w:t>
      </w:r>
    </w:p>
    <w:p w:rsidR="00630079" w:rsidRDefault="00630079" w:rsidP="00630079"/>
    <w:p w:rsidR="00630079" w:rsidRDefault="00630079" w:rsidP="00630079">
      <w:r>
        <w:t xml:space="preserve">        #access_log  logs/host.access.log  main;</w:t>
      </w:r>
    </w:p>
    <w:p w:rsidR="00630079" w:rsidRDefault="00630079" w:rsidP="00630079"/>
    <w:p w:rsidR="00630079" w:rsidRDefault="00630079" w:rsidP="00630079">
      <w:r>
        <w:t xml:space="preserve">        location / {</w:t>
      </w:r>
    </w:p>
    <w:p w:rsidR="00630079" w:rsidRDefault="00630079" w:rsidP="00630079">
      <w:r>
        <w:t xml:space="preserve">            root   html;</w:t>
      </w:r>
    </w:p>
    <w:p w:rsidR="00630079" w:rsidRDefault="00630079" w:rsidP="00630079">
      <w:r>
        <w:t xml:space="preserve">            index  index.html index.htm;</w:t>
      </w:r>
    </w:p>
    <w:p w:rsidR="00630079" w:rsidRDefault="00630079" w:rsidP="00630079">
      <w:r>
        <w:t xml:space="preserve">        }</w:t>
      </w:r>
    </w:p>
    <w:p w:rsidR="00630079" w:rsidRDefault="00630079" w:rsidP="00630079">
      <w:r>
        <w:tab/>
      </w:r>
      <w:r>
        <w:tab/>
      </w:r>
    </w:p>
    <w:p w:rsidR="00630079" w:rsidRDefault="00630079" w:rsidP="00630079">
      <w:r>
        <w:tab/>
      </w:r>
      <w:r>
        <w:tab/>
        <w:t>location /webapp {</w:t>
      </w:r>
    </w:p>
    <w:p w:rsidR="00630079" w:rsidRDefault="00630079" w:rsidP="00630079">
      <w:r>
        <w:lastRenderedPageBreak/>
        <w:t xml:space="preserve">            root   html;</w:t>
      </w:r>
    </w:p>
    <w:p w:rsidR="00630079" w:rsidRDefault="00630079" w:rsidP="00630079">
      <w:r>
        <w:t xml:space="preserve">            index  index.html index.htm;</w:t>
      </w:r>
    </w:p>
    <w:p w:rsidR="00630079" w:rsidRDefault="00630079" w:rsidP="00630079">
      <w:r>
        <w:t xml:space="preserve">        }</w:t>
      </w:r>
    </w:p>
    <w:p w:rsidR="00630079" w:rsidRDefault="00630079" w:rsidP="00630079"/>
    <w:p w:rsidR="00630079" w:rsidRDefault="00630079" w:rsidP="00630079">
      <w:r>
        <w:t xml:space="preserve">        location /myapp {</w:t>
      </w:r>
    </w:p>
    <w:p w:rsidR="00630079" w:rsidRDefault="00630079" w:rsidP="00630079">
      <w:r>
        <w:t xml:space="preserve">             proxy_pass  http://tomcat_webserver;</w:t>
      </w:r>
    </w:p>
    <w:p w:rsidR="00630079" w:rsidRDefault="00630079" w:rsidP="00630079">
      <w:r>
        <w:t xml:space="preserve">             proxy_set_header   Host    $host;</w:t>
      </w:r>
    </w:p>
    <w:p w:rsidR="00630079" w:rsidRDefault="00630079" w:rsidP="00630079">
      <w:r>
        <w:t xml:space="preserve">             proxy_set_header   X-Forwarded-For $proxy_add_x_forwarded_for;</w:t>
      </w:r>
    </w:p>
    <w:p w:rsidR="00630079" w:rsidRDefault="00630079" w:rsidP="00630079">
      <w:r>
        <w:t xml:space="preserve">             proxy_set_header X-Real-IP $remote_addr;</w:t>
      </w:r>
    </w:p>
    <w:p w:rsidR="00630079" w:rsidRDefault="00630079" w:rsidP="00630079">
      <w:r>
        <w:t xml:space="preserve">        }</w:t>
      </w:r>
    </w:p>
    <w:p w:rsidR="00630079" w:rsidRDefault="00630079" w:rsidP="00630079"/>
    <w:p w:rsidR="00630079" w:rsidRDefault="00630079" w:rsidP="00630079">
      <w:r>
        <w:t xml:space="preserve">        #error_page  404              /404.html;</w:t>
      </w:r>
    </w:p>
    <w:p w:rsidR="00630079" w:rsidRDefault="00630079" w:rsidP="00630079"/>
    <w:p w:rsidR="00630079" w:rsidRDefault="00630079" w:rsidP="00630079">
      <w:r>
        <w:t xml:space="preserve">        # redirect server error pages to the static page /50x.html</w:t>
      </w:r>
    </w:p>
    <w:p w:rsidR="00630079" w:rsidRDefault="00630079" w:rsidP="00630079">
      <w:r>
        <w:t xml:space="preserve">        #</w:t>
      </w:r>
    </w:p>
    <w:p w:rsidR="00630079" w:rsidRDefault="00630079" w:rsidP="00630079">
      <w:r>
        <w:t xml:space="preserve">        error_page   500 502 503 504  /50x.html;</w:t>
      </w:r>
    </w:p>
    <w:p w:rsidR="00630079" w:rsidRDefault="00630079" w:rsidP="00630079">
      <w:r>
        <w:t xml:space="preserve">        location = /50x.html {</w:t>
      </w:r>
    </w:p>
    <w:p w:rsidR="00630079" w:rsidRDefault="00630079" w:rsidP="00630079">
      <w:r>
        <w:t xml:space="preserve">            root   html;</w:t>
      </w:r>
    </w:p>
    <w:p w:rsidR="00630079" w:rsidRDefault="00630079" w:rsidP="00630079">
      <w:r>
        <w:t xml:space="preserve">        }</w:t>
      </w:r>
    </w:p>
    <w:p w:rsidR="00630079" w:rsidRDefault="00630079" w:rsidP="00630079"/>
    <w:p w:rsidR="00630079" w:rsidRDefault="00630079" w:rsidP="00630079">
      <w:r>
        <w:t xml:space="preserve">        # proxy the PHP scripts to Apache listening on 127.0.0.1:80</w:t>
      </w:r>
    </w:p>
    <w:p w:rsidR="00630079" w:rsidRDefault="00630079" w:rsidP="00630079">
      <w:r>
        <w:t xml:space="preserve">        #</w:t>
      </w:r>
    </w:p>
    <w:p w:rsidR="00630079" w:rsidRDefault="00630079" w:rsidP="00630079">
      <w:r>
        <w:t xml:space="preserve">        #location ~ \.php$ {</w:t>
      </w:r>
    </w:p>
    <w:p w:rsidR="00630079" w:rsidRDefault="00630079" w:rsidP="00630079">
      <w:r>
        <w:t xml:space="preserve">        #    proxy_pass   http://127.0.0.1;</w:t>
      </w:r>
    </w:p>
    <w:p w:rsidR="00630079" w:rsidRDefault="00630079" w:rsidP="00630079">
      <w:r>
        <w:t xml:space="preserve">        #}</w:t>
      </w:r>
    </w:p>
    <w:p w:rsidR="00630079" w:rsidRDefault="00630079" w:rsidP="00630079"/>
    <w:p w:rsidR="00630079" w:rsidRDefault="00630079" w:rsidP="00630079">
      <w:r>
        <w:t xml:space="preserve">        # pass the PHP scripts to FastCGI server listening on 127.0.0.1:9000</w:t>
      </w:r>
    </w:p>
    <w:p w:rsidR="00630079" w:rsidRDefault="00630079" w:rsidP="00630079">
      <w:r>
        <w:lastRenderedPageBreak/>
        <w:t xml:space="preserve">        #</w:t>
      </w:r>
    </w:p>
    <w:p w:rsidR="00630079" w:rsidRDefault="00630079" w:rsidP="00630079">
      <w:r>
        <w:t xml:space="preserve">        #location ~ \.php$ {</w:t>
      </w:r>
    </w:p>
    <w:p w:rsidR="00630079" w:rsidRDefault="00630079" w:rsidP="00630079">
      <w:r>
        <w:t xml:space="preserve">        #    root           html;</w:t>
      </w:r>
    </w:p>
    <w:p w:rsidR="00630079" w:rsidRDefault="00630079" w:rsidP="00630079">
      <w:r>
        <w:t xml:space="preserve">        #    fastcgi_pass   127.0.0.1:9000;</w:t>
      </w:r>
    </w:p>
    <w:p w:rsidR="00630079" w:rsidRDefault="00630079" w:rsidP="00630079">
      <w:r>
        <w:t xml:space="preserve">        #    fastcgi_index  index.php;</w:t>
      </w:r>
    </w:p>
    <w:p w:rsidR="00630079" w:rsidRDefault="00630079" w:rsidP="00630079">
      <w:r>
        <w:t xml:space="preserve">        #    fastcgi_param  SCRIPT_FILENAME  /scripts$fastcgi_script_name;</w:t>
      </w:r>
    </w:p>
    <w:p w:rsidR="00630079" w:rsidRDefault="00630079" w:rsidP="00630079">
      <w:r>
        <w:t xml:space="preserve">        #    include        fastcgi_params;</w:t>
      </w:r>
    </w:p>
    <w:p w:rsidR="00630079" w:rsidRDefault="00630079" w:rsidP="00630079">
      <w:r>
        <w:t xml:space="preserve">        #}</w:t>
      </w:r>
    </w:p>
    <w:p w:rsidR="00630079" w:rsidRDefault="00630079" w:rsidP="00630079"/>
    <w:p w:rsidR="00630079" w:rsidRDefault="00630079" w:rsidP="00630079">
      <w:r>
        <w:t xml:space="preserve">        # deny access to .htaccess files, if Apache's document root</w:t>
      </w:r>
    </w:p>
    <w:p w:rsidR="00630079" w:rsidRDefault="00630079" w:rsidP="00630079">
      <w:r>
        <w:t xml:space="preserve">        # concurs with nginx's one</w:t>
      </w:r>
    </w:p>
    <w:p w:rsidR="00630079" w:rsidRDefault="00630079" w:rsidP="00630079">
      <w:r>
        <w:t xml:space="preserve">        #</w:t>
      </w:r>
    </w:p>
    <w:p w:rsidR="00630079" w:rsidRDefault="00630079" w:rsidP="00630079">
      <w:r>
        <w:t xml:space="preserve">        #location ~ /\.ht {</w:t>
      </w:r>
    </w:p>
    <w:p w:rsidR="00630079" w:rsidRDefault="00630079" w:rsidP="00630079">
      <w:r>
        <w:t xml:space="preserve">        #    deny  all;</w:t>
      </w:r>
    </w:p>
    <w:p w:rsidR="00630079" w:rsidRDefault="00630079" w:rsidP="00630079">
      <w:r>
        <w:t xml:space="preserve">        #}</w:t>
      </w:r>
    </w:p>
    <w:p w:rsidR="00630079" w:rsidRDefault="00630079" w:rsidP="00630079">
      <w:r>
        <w:t xml:space="preserve">    }</w:t>
      </w:r>
    </w:p>
    <w:p w:rsidR="00630079" w:rsidRDefault="00630079" w:rsidP="00630079"/>
    <w:p w:rsidR="00630079" w:rsidRDefault="00630079" w:rsidP="00630079"/>
    <w:p w:rsidR="00630079" w:rsidRDefault="00630079" w:rsidP="00630079">
      <w:r>
        <w:t xml:space="preserve">    # another virtual host using mix of IP-, name-, and port-based configuration</w:t>
      </w:r>
    </w:p>
    <w:p w:rsidR="00630079" w:rsidRDefault="00630079" w:rsidP="00630079">
      <w:r>
        <w:t xml:space="preserve">    #</w:t>
      </w:r>
    </w:p>
    <w:p w:rsidR="00630079" w:rsidRDefault="00630079" w:rsidP="00630079">
      <w:r>
        <w:t xml:space="preserve">    #server {</w:t>
      </w:r>
    </w:p>
    <w:p w:rsidR="00630079" w:rsidRDefault="00630079" w:rsidP="00630079">
      <w:r>
        <w:t xml:space="preserve">    #    listen       8000;</w:t>
      </w:r>
    </w:p>
    <w:p w:rsidR="00630079" w:rsidRDefault="00630079" w:rsidP="00630079">
      <w:r>
        <w:t xml:space="preserve">    #    listen       somename:8080;</w:t>
      </w:r>
    </w:p>
    <w:p w:rsidR="00630079" w:rsidRDefault="00630079" w:rsidP="00630079">
      <w:r>
        <w:t xml:space="preserve">    #    server_name  somename  alias  another.alias;</w:t>
      </w:r>
    </w:p>
    <w:p w:rsidR="00630079" w:rsidRDefault="00630079" w:rsidP="00630079"/>
    <w:p w:rsidR="00630079" w:rsidRDefault="00630079" w:rsidP="00630079">
      <w:r>
        <w:t xml:space="preserve">    #    location / {</w:t>
      </w:r>
    </w:p>
    <w:p w:rsidR="00630079" w:rsidRDefault="00630079" w:rsidP="00630079">
      <w:r>
        <w:t xml:space="preserve">    #        root   html;</w:t>
      </w:r>
    </w:p>
    <w:p w:rsidR="00630079" w:rsidRDefault="00630079" w:rsidP="00630079">
      <w:r>
        <w:lastRenderedPageBreak/>
        <w:t xml:space="preserve">    #        index  index.html index.htm;</w:t>
      </w:r>
    </w:p>
    <w:p w:rsidR="00630079" w:rsidRDefault="00630079" w:rsidP="00630079">
      <w:r>
        <w:t xml:space="preserve">    #    }</w:t>
      </w:r>
    </w:p>
    <w:p w:rsidR="00630079" w:rsidRDefault="00630079" w:rsidP="00630079">
      <w:r>
        <w:t xml:space="preserve">    #}</w:t>
      </w:r>
    </w:p>
    <w:p w:rsidR="00630079" w:rsidRDefault="00630079" w:rsidP="00630079"/>
    <w:p w:rsidR="00630079" w:rsidRDefault="00630079" w:rsidP="00630079"/>
    <w:p w:rsidR="00630079" w:rsidRDefault="00630079" w:rsidP="00630079">
      <w:r>
        <w:t xml:space="preserve">    # HTTPS server</w:t>
      </w:r>
    </w:p>
    <w:p w:rsidR="00630079" w:rsidRDefault="00630079" w:rsidP="00630079">
      <w:r>
        <w:t xml:space="preserve">    #</w:t>
      </w:r>
    </w:p>
    <w:p w:rsidR="00630079" w:rsidRDefault="00630079" w:rsidP="00630079">
      <w:r>
        <w:t xml:space="preserve">    #server {</w:t>
      </w:r>
    </w:p>
    <w:p w:rsidR="00630079" w:rsidRDefault="00630079" w:rsidP="00630079">
      <w:r>
        <w:t xml:space="preserve">    #    listen       443 ssl;</w:t>
      </w:r>
    </w:p>
    <w:p w:rsidR="00630079" w:rsidRDefault="00630079" w:rsidP="00630079">
      <w:r>
        <w:t xml:space="preserve">    #    server_name  localhost;</w:t>
      </w:r>
    </w:p>
    <w:p w:rsidR="00630079" w:rsidRDefault="00630079" w:rsidP="00630079"/>
    <w:p w:rsidR="00630079" w:rsidRDefault="00630079" w:rsidP="00630079">
      <w:r>
        <w:t xml:space="preserve">    #    ssl_certificate      cert.pem;</w:t>
      </w:r>
    </w:p>
    <w:p w:rsidR="00630079" w:rsidRDefault="00630079" w:rsidP="00630079">
      <w:r>
        <w:t xml:space="preserve">    #    ssl_certificate_key  cert.key;</w:t>
      </w:r>
    </w:p>
    <w:p w:rsidR="00630079" w:rsidRDefault="00630079" w:rsidP="00630079"/>
    <w:p w:rsidR="00630079" w:rsidRDefault="00630079" w:rsidP="00630079">
      <w:r>
        <w:t xml:space="preserve">    #    ssl_session_cache    shared:SSL:1m;</w:t>
      </w:r>
    </w:p>
    <w:p w:rsidR="00630079" w:rsidRDefault="00630079" w:rsidP="00630079">
      <w:r>
        <w:t xml:space="preserve">    #    ssl_session_timeout  5m;</w:t>
      </w:r>
    </w:p>
    <w:p w:rsidR="00630079" w:rsidRDefault="00630079" w:rsidP="00630079"/>
    <w:p w:rsidR="00630079" w:rsidRDefault="00630079" w:rsidP="00630079">
      <w:r>
        <w:t xml:space="preserve">    #    ssl_ciphers  HIGH:!aNULL:!MD5;</w:t>
      </w:r>
    </w:p>
    <w:p w:rsidR="00630079" w:rsidRDefault="00630079" w:rsidP="00630079">
      <w:r>
        <w:t xml:space="preserve">    #    ssl_prefer_server_ciphers  on;</w:t>
      </w:r>
    </w:p>
    <w:p w:rsidR="00630079" w:rsidRDefault="00630079" w:rsidP="00630079"/>
    <w:p w:rsidR="00630079" w:rsidRDefault="00630079" w:rsidP="00630079">
      <w:r>
        <w:t xml:space="preserve">    #    location / {</w:t>
      </w:r>
    </w:p>
    <w:p w:rsidR="00630079" w:rsidRDefault="00630079" w:rsidP="00630079">
      <w:r>
        <w:t xml:space="preserve">    #        root   html;</w:t>
      </w:r>
    </w:p>
    <w:p w:rsidR="00630079" w:rsidRDefault="00630079" w:rsidP="00630079">
      <w:r>
        <w:t xml:space="preserve">    #        index  index.html index.htm;</w:t>
      </w:r>
    </w:p>
    <w:p w:rsidR="00630079" w:rsidRDefault="00630079" w:rsidP="00630079">
      <w:r>
        <w:t xml:space="preserve">    #    }</w:t>
      </w:r>
    </w:p>
    <w:p w:rsidR="00630079" w:rsidRDefault="00630079" w:rsidP="00630079">
      <w:r>
        <w:t xml:space="preserve">    #}</w:t>
      </w:r>
    </w:p>
    <w:p w:rsidR="00630079" w:rsidRDefault="00630079" w:rsidP="00630079"/>
    <w:p w:rsidR="003E616F" w:rsidRPr="003E616F" w:rsidRDefault="00630079" w:rsidP="00630079">
      <w:r>
        <w:t>}</w:t>
      </w:r>
    </w:p>
    <w:p w:rsidR="00A06130" w:rsidRDefault="00EF4662" w:rsidP="00EF4662">
      <w:pPr>
        <w:pStyle w:val="3"/>
      </w:pPr>
      <w:r>
        <w:lastRenderedPageBreak/>
        <w:t>tomcat</w:t>
      </w:r>
      <w:r>
        <w:t>配置的</w:t>
      </w:r>
      <w:r>
        <w:t>yaml</w:t>
      </w:r>
      <w:r>
        <w:t>文件</w:t>
      </w:r>
      <w:r w:rsidR="00306FD3">
        <w:object w:dxaOrig="2785" w:dyaOrig="816">
          <v:shape id="_x0000_i1027" type="#_x0000_t75" style="width:139.2pt;height:40.8pt" o:ole="">
            <v:imagedata r:id="rId16" o:title=""/>
          </v:shape>
          <o:OLEObject Type="Embed" ProgID="Package" ShapeID="_x0000_i1027" DrawAspect="Content" ObjectID="_1706552717" r:id="rId17"/>
        </w:object>
      </w:r>
    </w:p>
    <w:p w:rsidR="00EF4662" w:rsidRDefault="00EF4662" w:rsidP="00EF4662">
      <w:r>
        <w:t>apiVersion: apps/v1</w:t>
      </w:r>
    </w:p>
    <w:p w:rsidR="00EF4662" w:rsidRDefault="00EF4662" w:rsidP="00EF4662">
      <w:r>
        <w:t>kind: Deployment</w:t>
      </w:r>
    </w:p>
    <w:p w:rsidR="00EF4662" w:rsidRDefault="00EF4662" w:rsidP="00EF4662">
      <w:r>
        <w:t>metadata:</w:t>
      </w:r>
    </w:p>
    <w:p w:rsidR="00EF4662" w:rsidRDefault="00EF4662" w:rsidP="00EF4662">
      <w:r>
        <w:t xml:space="preserve">  labels:</w:t>
      </w:r>
    </w:p>
    <w:p w:rsidR="00EF4662" w:rsidRDefault="00EF4662" w:rsidP="00EF4662">
      <w:r>
        <w:t xml:space="preserve">    app: tomcat-app1-deployment-label</w:t>
      </w:r>
    </w:p>
    <w:p w:rsidR="00EF4662" w:rsidRDefault="00EF4662" w:rsidP="00EF4662">
      <w:r>
        <w:t xml:space="preserve">  name: tomcat-app1-deployment</w:t>
      </w:r>
    </w:p>
    <w:p w:rsidR="00EF4662" w:rsidRDefault="00EF4662" w:rsidP="00EF4662">
      <w:r>
        <w:t>spec:</w:t>
      </w:r>
    </w:p>
    <w:p w:rsidR="00EF4662" w:rsidRDefault="00EF4662" w:rsidP="00EF4662">
      <w:r>
        <w:t xml:space="preserve">  replicas: 1</w:t>
      </w:r>
    </w:p>
    <w:p w:rsidR="00EF4662" w:rsidRDefault="00EF4662" w:rsidP="00EF4662">
      <w:r>
        <w:t xml:space="preserve">  selector:</w:t>
      </w:r>
    </w:p>
    <w:p w:rsidR="00EF4662" w:rsidRDefault="00EF4662" w:rsidP="00EF4662">
      <w:r>
        <w:t xml:space="preserve">    matchLabels:</w:t>
      </w:r>
    </w:p>
    <w:p w:rsidR="00EF4662" w:rsidRDefault="00EF4662" w:rsidP="00EF4662">
      <w:r>
        <w:t xml:space="preserve">      app: tomcat-app1-selector</w:t>
      </w:r>
    </w:p>
    <w:p w:rsidR="00EF4662" w:rsidRDefault="00EF4662" w:rsidP="00EF4662">
      <w:r>
        <w:t xml:space="preserve">  template:</w:t>
      </w:r>
    </w:p>
    <w:p w:rsidR="00EF4662" w:rsidRDefault="00EF4662" w:rsidP="00EF4662">
      <w:r>
        <w:t xml:space="preserve">    metadata:</w:t>
      </w:r>
    </w:p>
    <w:p w:rsidR="00EF4662" w:rsidRDefault="00EF4662" w:rsidP="00EF4662">
      <w:r>
        <w:t xml:space="preserve">      labels:</w:t>
      </w:r>
    </w:p>
    <w:p w:rsidR="00EF4662" w:rsidRDefault="00EF4662" w:rsidP="00EF4662">
      <w:r>
        <w:t xml:space="preserve">        app: tomcat-app1-selector</w:t>
      </w:r>
    </w:p>
    <w:p w:rsidR="00EF4662" w:rsidRDefault="00EF4662" w:rsidP="00EF4662">
      <w:r>
        <w:t xml:space="preserve">    spec:</w:t>
      </w:r>
    </w:p>
    <w:p w:rsidR="00EF4662" w:rsidRDefault="00EF4662" w:rsidP="00EF4662">
      <w:r>
        <w:t xml:space="preserve">      containers:</w:t>
      </w:r>
    </w:p>
    <w:p w:rsidR="00EF4662" w:rsidRDefault="00EF4662" w:rsidP="00EF4662">
      <w:r>
        <w:t xml:space="preserve">      - name: tomcat-app1-container</w:t>
      </w:r>
    </w:p>
    <w:p w:rsidR="00EF4662" w:rsidRDefault="00EF4662" w:rsidP="00EF4662">
      <w:r>
        <w:t xml:space="preserve">        image: harbor.test.com/devops/tomcat:8.5.75</w:t>
      </w:r>
    </w:p>
    <w:p w:rsidR="00EF4662" w:rsidRDefault="00EF4662" w:rsidP="00EF4662">
      <w:r>
        <w:t xml:space="preserve">        imagePullPolicy: IfNotPresent</w:t>
      </w:r>
    </w:p>
    <w:p w:rsidR="00EF4662" w:rsidRDefault="00EF4662" w:rsidP="00EF4662">
      <w:r>
        <w:t xml:space="preserve">        ports:</w:t>
      </w:r>
    </w:p>
    <w:p w:rsidR="00EF4662" w:rsidRDefault="00EF4662" w:rsidP="00EF4662">
      <w:r>
        <w:t xml:space="preserve">        - containerPort: 8080</w:t>
      </w:r>
    </w:p>
    <w:p w:rsidR="00EF4662" w:rsidRDefault="00EF4662" w:rsidP="00EF4662">
      <w:r>
        <w:t xml:space="preserve">          protocol: TCP</w:t>
      </w:r>
    </w:p>
    <w:p w:rsidR="00EF4662" w:rsidRDefault="00EF4662" w:rsidP="00EF4662">
      <w:r>
        <w:t xml:space="preserve">          name: http</w:t>
      </w:r>
    </w:p>
    <w:p w:rsidR="00EF4662" w:rsidRDefault="00EF4662" w:rsidP="00EF4662">
      <w:r>
        <w:t xml:space="preserve">        resources:</w:t>
      </w:r>
    </w:p>
    <w:p w:rsidR="00EF4662" w:rsidRDefault="00EF4662" w:rsidP="00EF4662">
      <w:r>
        <w:t xml:space="preserve">          limits:</w:t>
      </w:r>
    </w:p>
    <w:p w:rsidR="00EF4662" w:rsidRDefault="00EF4662" w:rsidP="00EF4662">
      <w:r>
        <w:t xml:space="preserve">            cpu: 1</w:t>
      </w:r>
    </w:p>
    <w:p w:rsidR="00EF4662" w:rsidRDefault="00EF4662" w:rsidP="00EF4662">
      <w:r>
        <w:lastRenderedPageBreak/>
        <w:t xml:space="preserve">            memory: "512Mi"</w:t>
      </w:r>
    </w:p>
    <w:p w:rsidR="00EF4662" w:rsidRDefault="00EF4662" w:rsidP="00EF4662">
      <w:r>
        <w:t xml:space="preserve">          requests:</w:t>
      </w:r>
    </w:p>
    <w:p w:rsidR="00EF4662" w:rsidRDefault="00EF4662" w:rsidP="00EF4662">
      <w:r>
        <w:t xml:space="preserve">            cpu: 500m</w:t>
      </w:r>
    </w:p>
    <w:p w:rsidR="00EF4662" w:rsidRDefault="00EF4662" w:rsidP="00EF4662">
      <w:r>
        <w:t xml:space="preserve">            memory: "512Mi"</w:t>
      </w:r>
    </w:p>
    <w:p w:rsidR="00EF4662" w:rsidRDefault="00EF4662" w:rsidP="00EF4662">
      <w:r>
        <w:t xml:space="preserve">        volumeMounts:</w:t>
      </w:r>
    </w:p>
    <w:p w:rsidR="00EF4662" w:rsidRDefault="00EF4662" w:rsidP="00EF4662">
      <w:r>
        <w:t xml:space="preserve">        - name: nginx-data</w:t>
      </w:r>
    </w:p>
    <w:p w:rsidR="00EF4662" w:rsidRDefault="00EF4662" w:rsidP="00EF4662">
      <w:r>
        <w:t xml:space="preserve">          mountPath: /usr/local/nginx/html/webapp/static</w:t>
      </w:r>
    </w:p>
    <w:p w:rsidR="00EF4662" w:rsidRDefault="00EF4662" w:rsidP="00EF4662">
      <w:r>
        <w:t xml:space="preserve">          readOnly: false</w:t>
      </w:r>
    </w:p>
    <w:p w:rsidR="00EF4662" w:rsidRDefault="00EF4662" w:rsidP="00EF4662">
      <w:r>
        <w:t xml:space="preserve">      volumes:</w:t>
      </w:r>
    </w:p>
    <w:p w:rsidR="00EF4662" w:rsidRDefault="00EF4662" w:rsidP="00EF4662">
      <w:r>
        <w:t xml:space="preserve">      - name: nginx-data</w:t>
      </w:r>
    </w:p>
    <w:p w:rsidR="00EF4662" w:rsidRDefault="00EF4662" w:rsidP="00EF4662">
      <w:r>
        <w:t xml:space="preserve">        persistentVolumeClaim:</w:t>
      </w:r>
    </w:p>
    <w:p w:rsidR="00EF4662" w:rsidRDefault="00EF4662" w:rsidP="00EF4662">
      <w:r>
        <w:t xml:space="preserve">          claimName: nginx-data</w:t>
      </w:r>
    </w:p>
    <w:p w:rsidR="00EF4662" w:rsidRDefault="00EF4662" w:rsidP="00EF4662">
      <w:r>
        <w:t>---</w:t>
      </w:r>
    </w:p>
    <w:p w:rsidR="00EF4662" w:rsidRDefault="00EF4662" w:rsidP="00EF4662">
      <w:r>
        <w:t>kind: Service</w:t>
      </w:r>
    </w:p>
    <w:p w:rsidR="00EF4662" w:rsidRDefault="00EF4662" w:rsidP="00EF4662">
      <w:r>
        <w:t>apiVersion: v1</w:t>
      </w:r>
    </w:p>
    <w:p w:rsidR="00EF4662" w:rsidRDefault="00EF4662" w:rsidP="00EF4662">
      <w:r>
        <w:t>metadata:</w:t>
      </w:r>
    </w:p>
    <w:p w:rsidR="00EF4662" w:rsidRDefault="00EF4662" w:rsidP="00EF4662">
      <w:r>
        <w:t xml:space="preserve">  labels:</w:t>
      </w:r>
    </w:p>
    <w:p w:rsidR="00EF4662" w:rsidRDefault="00EF4662" w:rsidP="00EF4662">
      <w:r>
        <w:t xml:space="preserve">    app: tomcat-app1-service</w:t>
      </w:r>
    </w:p>
    <w:p w:rsidR="00EF4662" w:rsidRDefault="00EF4662" w:rsidP="00EF4662">
      <w:r>
        <w:t xml:space="preserve">  name: tomcat-app1-service</w:t>
      </w:r>
    </w:p>
    <w:p w:rsidR="00EF4662" w:rsidRDefault="00EF4662" w:rsidP="00EF4662">
      <w:r>
        <w:t>spec:</w:t>
      </w:r>
    </w:p>
    <w:p w:rsidR="007C4EB7" w:rsidRDefault="007C4EB7" w:rsidP="00EF4662">
      <w:r>
        <w:rPr>
          <w:rFonts w:hint="eastAsia"/>
        </w:rPr>
        <w:t xml:space="preserve">  </w:t>
      </w:r>
      <w:r w:rsidRPr="007C4EB7">
        <w:t>type: NodePort</w:t>
      </w:r>
    </w:p>
    <w:p w:rsidR="00EF4662" w:rsidRDefault="00EF4662" w:rsidP="00EF4662">
      <w:r>
        <w:t xml:space="preserve">  ports:</w:t>
      </w:r>
    </w:p>
    <w:p w:rsidR="00EF4662" w:rsidRDefault="00EF4662" w:rsidP="00EF4662">
      <w:r>
        <w:t xml:space="preserve">  - name: http</w:t>
      </w:r>
    </w:p>
    <w:p w:rsidR="00EF4662" w:rsidRDefault="00EF4662" w:rsidP="00EF4662">
      <w:r>
        <w:t xml:space="preserve">    port: 80</w:t>
      </w:r>
    </w:p>
    <w:p w:rsidR="00EF4662" w:rsidRDefault="00EF4662" w:rsidP="00EF4662">
      <w:r>
        <w:t xml:space="preserve">    protocol: TCP</w:t>
      </w:r>
    </w:p>
    <w:p w:rsidR="00EF4662" w:rsidRDefault="00EF4662" w:rsidP="00EF4662">
      <w:r>
        <w:t xml:space="preserve">    targetPort: 8080</w:t>
      </w:r>
    </w:p>
    <w:p w:rsidR="007C4EB7" w:rsidRDefault="007C4EB7" w:rsidP="00EF4662">
      <w:r>
        <w:rPr>
          <w:rFonts w:hint="eastAsia"/>
        </w:rPr>
        <w:t xml:space="preserve">    </w:t>
      </w:r>
      <w:r w:rsidRPr="007C4EB7">
        <w:t>nodePort: 30080</w:t>
      </w:r>
    </w:p>
    <w:p w:rsidR="00EF4662" w:rsidRDefault="00EF4662" w:rsidP="00EF4662">
      <w:r>
        <w:t xml:space="preserve">  selector:</w:t>
      </w:r>
    </w:p>
    <w:p w:rsidR="00EF4662" w:rsidRDefault="00EF4662" w:rsidP="00EF4662">
      <w:r>
        <w:t xml:space="preserve">    app: tomcat-app1-selector</w:t>
      </w:r>
    </w:p>
    <w:p w:rsidR="00EF4662" w:rsidRDefault="00EF4662" w:rsidP="00EF4662">
      <w:pPr>
        <w:pStyle w:val="2"/>
      </w:pPr>
      <w:r>
        <w:rPr>
          <w:rFonts w:hint="eastAsia"/>
        </w:rPr>
        <w:lastRenderedPageBreak/>
        <w:t>服务运行情况</w:t>
      </w:r>
    </w:p>
    <w:p w:rsidR="00EF4662" w:rsidRDefault="00EF4662" w:rsidP="00EF4662">
      <w:r>
        <w:t>之前由于</w:t>
      </w:r>
      <w:r>
        <w:rPr>
          <w:rFonts w:hint="eastAsia"/>
        </w:rPr>
        <w:t>nginx.conf</w:t>
      </w:r>
      <w:r>
        <w:rPr>
          <w:rFonts w:hint="eastAsia"/>
        </w:rPr>
        <w:t>中配置了</w:t>
      </w:r>
      <w:r>
        <w:rPr>
          <w:rFonts w:hint="eastAsia"/>
        </w:rPr>
        <w:t>tomcat</w:t>
      </w:r>
      <w:r>
        <w:rPr>
          <w:rFonts w:hint="eastAsia"/>
        </w:rPr>
        <w:t>服务，</w:t>
      </w:r>
      <w:r>
        <w:rPr>
          <w:rFonts w:hint="eastAsia"/>
        </w:rPr>
        <w:t>tomcat</w:t>
      </w:r>
      <w:r>
        <w:rPr>
          <w:rFonts w:hint="eastAsia"/>
        </w:rPr>
        <w:t>没起来前，</w:t>
      </w:r>
      <w:r>
        <w:rPr>
          <w:rFonts w:hint="eastAsia"/>
        </w:rPr>
        <w:t>nginx</w:t>
      </w:r>
      <w:r>
        <w:rPr>
          <w:rFonts w:hint="eastAsia"/>
        </w:rPr>
        <w:t>服务是无法正常运行的，两个</w:t>
      </w:r>
      <w:r>
        <w:rPr>
          <w:rFonts w:hint="eastAsia"/>
        </w:rPr>
        <w:t>pod</w:t>
      </w:r>
      <w:r>
        <w:rPr>
          <w:rFonts w:hint="eastAsia"/>
        </w:rPr>
        <w:t>创建后如下：</w:t>
      </w:r>
    </w:p>
    <w:p w:rsidR="00EF4662" w:rsidRDefault="007C4EB7" w:rsidP="00EF4662">
      <w:r>
        <w:rPr>
          <w:noProof/>
        </w:rPr>
        <w:drawing>
          <wp:inline distT="0" distB="0" distL="0" distR="0" wp14:anchorId="574BE2D3" wp14:editId="38F7A110">
            <wp:extent cx="5274310" cy="138939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62" w:rsidRDefault="00EF4662" w:rsidP="00D75231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nodeport</w:t>
      </w:r>
      <w:r>
        <w:rPr>
          <w:rFonts w:hint="eastAsia"/>
        </w:rPr>
        <w:t>方式访问</w:t>
      </w:r>
      <w:r>
        <w:rPr>
          <w:rFonts w:hint="eastAsia"/>
        </w:rPr>
        <w:t>nginx</w:t>
      </w:r>
      <w:r>
        <w:rPr>
          <w:rFonts w:hint="eastAsia"/>
        </w:rPr>
        <w:t>首页如下：</w:t>
      </w:r>
    </w:p>
    <w:p w:rsidR="00EF4662" w:rsidRDefault="00EF4662" w:rsidP="00EF4662">
      <w:r>
        <w:rPr>
          <w:noProof/>
        </w:rPr>
        <w:drawing>
          <wp:inline distT="0" distB="0" distL="0" distR="0" wp14:anchorId="58FFF431" wp14:editId="63238522">
            <wp:extent cx="5274310" cy="1860049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62" w:rsidRDefault="00EF4662" w:rsidP="00D75231">
      <w:pPr>
        <w:pStyle w:val="3"/>
      </w:pPr>
      <w:r>
        <w:rPr>
          <w:rFonts w:hint="eastAsia"/>
        </w:rPr>
        <w:t>访问</w:t>
      </w:r>
      <w:r>
        <w:rPr>
          <w:rFonts w:hint="eastAsia"/>
        </w:rPr>
        <w:t>/</w:t>
      </w:r>
      <w:r w:rsidRPr="00EF4662">
        <w:t>webapp</w:t>
      </w:r>
    </w:p>
    <w:p w:rsidR="00EF4662" w:rsidRDefault="00EF4662" w:rsidP="00EF4662">
      <w:r>
        <w:rPr>
          <w:noProof/>
        </w:rPr>
        <w:drawing>
          <wp:inline distT="0" distB="0" distL="0" distR="0" wp14:anchorId="7ACF35F2" wp14:editId="7A556CC3">
            <wp:extent cx="5274310" cy="1307435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62" w:rsidRDefault="00EF4662" w:rsidP="00EF4662"/>
    <w:p w:rsidR="00EF4662" w:rsidRDefault="00EF4662" w:rsidP="00D75231">
      <w:pPr>
        <w:pStyle w:val="3"/>
      </w:pPr>
      <w:r>
        <w:rPr>
          <w:rFonts w:hint="eastAsia"/>
        </w:rPr>
        <w:lastRenderedPageBreak/>
        <w:t>访问</w:t>
      </w:r>
      <w:r>
        <w:rPr>
          <w:rFonts w:hint="eastAsia"/>
        </w:rPr>
        <w:t>/myapp,</w:t>
      </w:r>
      <w:r>
        <w:rPr>
          <w:rFonts w:hint="eastAsia"/>
        </w:rPr>
        <w:t>然后</w:t>
      </w:r>
      <w:r>
        <w:rPr>
          <w:rFonts w:hint="eastAsia"/>
        </w:rPr>
        <w:t>nginx</w:t>
      </w:r>
      <w:r>
        <w:rPr>
          <w:rFonts w:hint="eastAsia"/>
        </w:rPr>
        <w:t>将请求转给</w:t>
      </w:r>
      <w:r>
        <w:rPr>
          <w:rFonts w:hint="eastAsia"/>
        </w:rPr>
        <w:t>tomcat</w:t>
      </w:r>
      <w:r>
        <w:rPr>
          <w:rFonts w:hint="eastAsia"/>
        </w:rPr>
        <w:t>处理</w:t>
      </w:r>
    </w:p>
    <w:p w:rsidR="00EF4662" w:rsidRDefault="00EF4662" w:rsidP="00EF4662">
      <w:r>
        <w:rPr>
          <w:noProof/>
        </w:rPr>
        <w:drawing>
          <wp:inline distT="0" distB="0" distL="0" distR="0" wp14:anchorId="7622ADB6" wp14:editId="5D8DA717">
            <wp:extent cx="5097780" cy="13335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62" w:rsidRDefault="00F67C92" w:rsidP="00EF4662">
      <w:r>
        <w:rPr>
          <w:rFonts w:hint="eastAsia"/>
        </w:rPr>
        <w:t>进入</w:t>
      </w:r>
      <w:r>
        <w:rPr>
          <w:rFonts w:hint="eastAsia"/>
        </w:rPr>
        <w:t>tomcat</w:t>
      </w:r>
      <w:r>
        <w:rPr>
          <w:rFonts w:hint="eastAsia"/>
        </w:rPr>
        <w:t>容器的持久化目录，模拟创建一个</w:t>
      </w:r>
      <w:r>
        <w:rPr>
          <w:rFonts w:hint="eastAsia"/>
        </w:rPr>
        <w:t>html</w:t>
      </w:r>
      <w:r>
        <w:rPr>
          <w:rFonts w:hint="eastAsia"/>
        </w:rPr>
        <w:t>文件</w:t>
      </w:r>
    </w:p>
    <w:p w:rsidR="00F67C92" w:rsidRDefault="00F67C92" w:rsidP="00EF4662">
      <w:r>
        <w:rPr>
          <w:noProof/>
        </w:rPr>
        <w:drawing>
          <wp:inline distT="0" distB="0" distL="0" distR="0" wp14:anchorId="4E14B564" wp14:editId="4B6A7B7E">
            <wp:extent cx="5274310" cy="56650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62" w:rsidRDefault="00F67C92" w:rsidP="00EF4662">
      <w:r>
        <w:t>访问如下：</w:t>
      </w:r>
    </w:p>
    <w:p w:rsidR="00F67C92" w:rsidRDefault="00F67C92" w:rsidP="00EF4662">
      <w:r>
        <w:rPr>
          <w:noProof/>
        </w:rPr>
        <w:drawing>
          <wp:inline distT="0" distB="0" distL="0" distR="0" wp14:anchorId="51E1EEEF" wp14:editId="5E6368D7">
            <wp:extent cx="5274310" cy="1192214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B7" w:rsidRDefault="007C4EB7" w:rsidP="007C4EB7">
      <w:pPr>
        <w:pStyle w:val="3"/>
      </w:pPr>
      <w:r>
        <w:rPr>
          <w:rFonts w:hint="eastAsia"/>
        </w:rPr>
        <w:t>单独访问</w:t>
      </w:r>
      <w:r>
        <w:rPr>
          <w:rFonts w:hint="eastAsia"/>
        </w:rPr>
        <w:t>tomcat</w:t>
      </w:r>
      <w:r>
        <w:rPr>
          <w:rFonts w:hint="eastAsia"/>
        </w:rPr>
        <w:t>实例</w:t>
      </w:r>
    </w:p>
    <w:p w:rsidR="007C4EB7" w:rsidRDefault="007C4EB7" w:rsidP="00EF4662">
      <w:r>
        <w:rPr>
          <w:noProof/>
        </w:rPr>
        <w:drawing>
          <wp:inline distT="0" distB="0" distL="0" distR="0" wp14:anchorId="7C7DD262" wp14:editId="5EAF60AF">
            <wp:extent cx="6068118" cy="3040380"/>
            <wp:effectExtent l="0" t="0" r="889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4696" cy="30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1A" w:rsidRDefault="00ED571A" w:rsidP="00EF4662"/>
    <w:p w:rsidR="00ED571A" w:rsidRDefault="00ED571A" w:rsidP="00EF4662"/>
    <w:p w:rsidR="00ED571A" w:rsidRDefault="00ED571A" w:rsidP="00ED571A">
      <w:pPr>
        <w:pStyle w:val="1"/>
      </w:pPr>
      <w:r>
        <w:rPr>
          <w:rFonts w:hint="eastAsia"/>
        </w:rPr>
        <w:lastRenderedPageBreak/>
        <w:t>部署</w:t>
      </w:r>
      <w:r>
        <w:rPr>
          <w:rFonts w:hint="eastAsia"/>
        </w:rPr>
        <w:t>zookeeper</w:t>
      </w:r>
      <w:r>
        <w:rPr>
          <w:rFonts w:hint="eastAsia"/>
        </w:rPr>
        <w:t>集群</w:t>
      </w:r>
    </w:p>
    <w:p w:rsidR="00ED571A" w:rsidRDefault="00B400DD" w:rsidP="00ED571A">
      <w:r>
        <w:rPr>
          <w:rFonts w:hint="eastAsia"/>
        </w:rPr>
        <w:t>分布式系统中一般采用</w:t>
      </w:r>
      <w:r>
        <w:rPr>
          <w:rFonts w:hint="eastAsia"/>
        </w:rPr>
        <w:t>zookeeper</w:t>
      </w:r>
      <w:r>
        <w:rPr>
          <w:rFonts w:hint="eastAsia"/>
        </w:rPr>
        <w:t>作为注册中心，三个节点组成集群。</w:t>
      </w:r>
    </w:p>
    <w:p w:rsidR="00B400DD" w:rsidRDefault="00F31BD2" w:rsidP="00F31BD2">
      <w:pPr>
        <w:pStyle w:val="1"/>
      </w:pPr>
      <w:r>
        <w:t>Mysql</w:t>
      </w:r>
      <w:r>
        <w:t>主从架构</w:t>
      </w:r>
    </w:p>
    <w:p w:rsidR="00234E0B" w:rsidRDefault="00234E0B" w:rsidP="00234E0B">
      <w:r>
        <w:t>M</w:t>
      </w:r>
      <w:r>
        <w:rPr>
          <w:rFonts w:hint="eastAsia"/>
        </w:rPr>
        <w:t>ysql</w:t>
      </w:r>
      <w:r>
        <w:rPr>
          <w:rFonts w:hint="eastAsia"/>
        </w:rPr>
        <w:t>服务书序有状态服务，而且主从架构中</w:t>
      </w:r>
      <w:r>
        <w:rPr>
          <w:rFonts w:hint="eastAsia"/>
        </w:rPr>
        <w:t>mysql</w:t>
      </w:r>
      <w:r>
        <w:rPr>
          <w:rFonts w:hint="eastAsia"/>
        </w:rPr>
        <w:t>实例有主从之分，需要有唯一的网络标识，需要用到</w:t>
      </w:r>
      <w:r>
        <w:rPr>
          <w:rFonts w:hint="eastAsia"/>
        </w:rPr>
        <w:t>statefulset</w:t>
      </w:r>
      <w:r>
        <w:rPr>
          <w:rFonts w:hint="eastAsia"/>
        </w:rPr>
        <w:t>控制器部署。本次实验部署一主两从，共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pod</w:t>
      </w:r>
    </w:p>
    <w:p w:rsidR="00234E0B" w:rsidRDefault="00234E0B" w:rsidP="00234E0B">
      <w:pPr>
        <w:pStyle w:val="2"/>
      </w:pPr>
      <w:r>
        <w:t>存储准备</w:t>
      </w:r>
      <w:r w:rsidR="003B1A58">
        <w:object w:dxaOrig="3217" w:dyaOrig="816">
          <v:shape id="_x0000_i1028" type="#_x0000_t75" style="width:160.8pt;height:40.8pt" o:ole="">
            <v:imagedata r:id="rId25" o:title=""/>
          </v:shape>
          <o:OLEObject Type="Embed" ProgID="Package" ShapeID="_x0000_i1028" DrawAspect="Content" ObjectID="_1706552718" r:id="rId26"/>
        </w:object>
      </w:r>
    </w:p>
    <w:p w:rsidR="00234E0B" w:rsidRDefault="00234E0B" w:rsidP="00234E0B">
      <w:r>
        <w:t>创建三个</w:t>
      </w:r>
      <w:r>
        <w:t>pv</w:t>
      </w:r>
      <w:r w:rsidR="003B1A58">
        <w:t>（如果没有存储类动态创建</w:t>
      </w:r>
      <w:r w:rsidR="003B1A58">
        <w:t>pv</w:t>
      </w:r>
      <w:r w:rsidR="003B1A58">
        <w:t>）</w:t>
      </w:r>
    </w:p>
    <w:p w:rsidR="003B1A58" w:rsidRDefault="003B1A58" w:rsidP="003B1A58">
      <w:r>
        <w:t xml:space="preserve">[root@k8s-master01 pv]# cat mysql-persistentvolume.yaml </w:t>
      </w:r>
    </w:p>
    <w:p w:rsidR="003B1A58" w:rsidRDefault="003B1A58" w:rsidP="003B1A58">
      <w:r>
        <w:t>---</w:t>
      </w:r>
    </w:p>
    <w:p w:rsidR="003B1A58" w:rsidRDefault="003B1A58" w:rsidP="003B1A58">
      <w:r>
        <w:t>apiVersion: v1</w:t>
      </w:r>
    </w:p>
    <w:p w:rsidR="003B1A58" w:rsidRDefault="003B1A58" w:rsidP="003B1A58">
      <w:r>
        <w:t>kind: PersistentVolume</w:t>
      </w:r>
    </w:p>
    <w:p w:rsidR="003B1A58" w:rsidRDefault="003B1A58" w:rsidP="003B1A58">
      <w:r>
        <w:t>metadata:</w:t>
      </w:r>
    </w:p>
    <w:p w:rsidR="003B1A58" w:rsidRDefault="003B1A58" w:rsidP="003B1A58">
      <w:r>
        <w:t xml:space="preserve">  name: mysql-datadir-1</w:t>
      </w:r>
    </w:p>
    <w:p w:rsidR="003B1A58" w:rsidRDefault="003B1A58" w:rsidP="003B1A58">
      <w:r>
        <w:t>spec:</w:t>
      </w:r>
    </w:p>
    <w:p w:rsidR="003B1A58" w:rsidRDefault="003B1A58" w:rsidP="003B1A58">
      <w:r>
        <w:t xml:space="preserve">  capacity:</w:t>
      </w:r>
    </w:p>
    <w:p w:rsidR="003B1A58" w:rsidRDefault="003B1A58" w:rsidP="003B1A58">
      <w:r>
        <w:t xml:space="preserve">    storage: 10Gi</w:t>
      </w:r>
    </w:p>
    <w:p w:rsidR="003B1A58" w:rsidRDefault="003B1A58" w:rsidP="003B1A58">
      <w:r>
        <w:t xml:space="preserve">  accessModes:</w:t>
      </w:r>
    </w:p>
    <w:p w:rsidR="003B1A58" w:rsidRDefault="003B1A58" w:rsidP="003B1A58">
      <w:r>
        <w:t xml:space="preserve">    - ReadWriteOnce</w:t>
      </w:r>
    </w:p>
    <w:p w:rsidR="003B1A58" w:rsidRDefault="003B1A58" w:rsidP="003B1A58">
      <w:r>
        <w:t xml:space="preserve">  nfs:</w:t>
      </w:r>
    </w:p>
    <w:p w:rsidR="003B1A58" w:rsidRDefault="003B1A58" w:rsidP="003B1A58">
      <w:r>
        <w:t xml:space="preserve">    path: /nfs/kubernetes/mysql-datadir-1 </w:t>
      </w:r>
    </w:p>
    <w:p w:rsidR="003B1A58" w:rsidRDefault="003B1A58" w:rsidP="003B1A58">
      <w:r>
        <w:t xml:space="preserve">    server: 192.168.10.12</w:t>
      </w:r>
    </w:p>
    <w:p w:rsidR="003B1A58" w:rsidRDefault="003B1A58" w:rsidP="003B1A58">
      <w:r>
        <w:t>---</w:t>
      </w:r>
    </w:p>
    <w:p w:rsidR="003B1A58" w:rsidRDefault="003B1A58" w:rsidP="003B1A58">
      <w:r>
        <w:t>apiVersion: v1</w:t>
      </w:r>
    </w:p>
    <w:p w:rsidR="003B1A58" w:rsidRDefault="003B1A58" w:rsidP="003B1A58">
      <w:r>
        <w:t>kind: PersistentVolume</w:t>
      </w:r>
    </w:p>
    <w:p w:rsidR="003B1A58" w:rsidRDefault="003B1A58" w:rsidP="003B1A58">
      <w:r>
        <w:t>metadata:</w:t>
      </w:r>
    </w:p>
    <w:p w:rsidR="003B1A58" w:rsidRDefault="003B1A58" w:rsidP="003B1A58">
      <w:r>
        <w:t xml:space="preserve">  name: mysql-datadir-2</w:t>
      </w:r>
    </w:p>
    <w:p w:rsidR="003B1A58" w:rsidRDefault="003B1A58" w:rsidP="003B1A58">
      <w:r>
        <w:lastRenderedPageBreak/>
        <w:t>spec:</w:t>
      </w:r>
    </w:p>
    <w:p w:rsidR="003B1A58" w:rsidRDefault="003B1A58" w:rsidP="003B1A58">
      <w:r>
        <w:t xml:space="preserve">  capacity:</w:t>
      </w:r>
    </w:p>
    <w:p w:rsidR="003B1A58" w:rsidRDefault="003B1A58" w:rsidP="003B1A58">
      <w:r>
        <w:t xml:space="preserve">    storage: 10Gi</w:t>
      </w:r>
    </w:p>
    <w:p w:rsidR="003B1A58" w:rsidRDefault="003B1A58" w:rsidP="003B1A58">
      <w:r>
        <w:t xml:space="preserve">  accessModes:</w:t>
      </w:r>
    </w:p>
    <w:p w:rsidR="003B1A58" w:rsidRDefault="003B1A58" w:rsidP="003B1A58">
      <w:r>
        <w:t xml:space="preserve">    - ReadWriteOnce</w:t>
      </w:r>
    </w:p>
    <w:p w:rsidR="003B1A58" w:rsidRDefault="003B1A58" w:rsidP="003B1A58">
      <w:r>
        <w:t xml:space="preserve">  nfs:</w:t>
      </w:r>
    </w:p>
    <w:p w:rsidR="003B1A58" w:rsidRDefault="003B1A58" w:rsidP="003B1A58">
      <w:r>
        <w:t xml:space="preserve">    path: /nfs/kubernetes/mysql-datadir-2</w:t>
      </w:r>
    </w:p>
    <w:p w:rsidR="003B1A58" w:rsidRDefault="003B1A58" w:rsidP="003B1A58">
      <w:r>
        <w:t xml:space="preserve">    server: 192.168.10.12</w:t>
      </w:r>
    </w:p>
    <w:p w:rsidR="003B1A58" w:rsidRDefault="003B1A58" w:rsidP="003B1A58">
      <w:r>
        <w:t>---</w:t>
      </w:r>
    </w:p>
    <w:p w:rsidR="003B1A58" w:rsidRDefault="003B1A58" w:rsidP="003B1A58">
      <w:r>
        <w:t>apiVersion: v1</w:t>
      </w:r>
    </w:p>
    <w:p w:rsidR="003B1A58" w:rsidRDefault="003B1A58" w:rsidP="003B1A58">
      <w:r>
        <w:t>kind: PersistentVolume</w:t>
      </w:r>
    </w:p>
    <w:p w:rsidR="003B1A58" w:rsidRDefault="003B1A58" w:rsidP="003B1A58">
      <w:r>
        <w:t>metadata:</w:t>
      </w:r>
    </w:p>
    <w:p w:rsidR="003B1A58" w:rsidRDefault="003B1A58" w:rsidP="003B1A58">
      <w:r>
        <w:t xml:space="preserve">  name: mysql-datadir-3</w:t>
      </w:r>
    </w:p>
    <w:p w:rsidR="003B1A58" w:rsidRDefault="003B1A58" w:rsidP="003B1A58">
      <w:r>
        <w:t>spec:</w:t>
      </w:r>
    </w:p>
    <w:p w:rsidR="003B1A58" w:rsidRDefault="003B1A58" w:rsidP="003B1A58">
      <w:r>
        <w:t xml:space="preserve">  capacity:</w:t>
      </w:r>
    </w:p>
    <w:p w:rsidR="003B1A58" w:rsidRDefault="003B1A58" w:rsidP="003B1A58">
      <w:r>
        <w:t xml:space="preserve">    storage: 10Gi</w:t>
      </w:r>
    </w:p>
    <w:p w:rsidR="003B1A58" w:rsidRDefault="003B1A58" w:rsidP="003B1A58">
      <w:r>
        <w:t xml:space="preserve">  accessModes:</w:t>
      </w:r>
    </w:p>
    <w:p w:rsidR="003B1A58" w:rsidRDefault="003B1A58" w:rsidP="003B1A58">
      <w:r>
        <w:t xml:space="preserve">    - ReadWriteOnce</w:t>
      </w:r>
    </w:p>
    <w:p w:rsidR="003B1A58" w:rsidRDefault="003B1A58" w:rsidP="003B1A58">
      <w:r>
        <w:t xml:space="preserve">  nfs:</w:t>
      </w:r>
    </w:p>
    <w:p w:rsidR="003B1A58" w:rsidRDefault="003B1A58" w:rsidP="003B1A58">
      <w:r>
        <w:t xml:space="preserve">    path: /nfs/kubernetes/mysql-datadir-3</w:t>
      </w:r>
    </w:p>
    <w:p w:rsidR="00234E0B" w:rsidRDefault="003B1A58" w:rsidP="003B1A58">
      <w:r>
        <w:t xml:space="preserve">    server: 192.168.10.12</w:t>
      </w:r>
    </w:p>
    <w:p w:rsidR="003B1A58" w:rsidRDefault="003B1A58" w:rsidP="003B1A58">
      <w:r>
        <w:t>我这边集群安装了</w:t>
      </w:r>
      <w:r>
        <w:t>nfs</w:t>
      </w:r>
      <w:r>
        <w:t>作为默认存储类，可以利用</w:t>
      </w:r>
      <w:r>
        <w:t>pvc</w:t>
      </w:r>
      <w:r>
        <w:t>模板动态创建。</w:t>
      </w:r>
    </w:p>
    <w:p w:rsidR="003B1A58" w:rsidRDefault="003B1A58" w:rsidP="003B1A58">
      <w:pPr>
        <w:pStyle w:val="2"/>
      </w:pPr>
      <w:r>
        <w:t>Y</w:t>
      </w:r>
      <w:r>
        <w:rPr>
          <w:rFonts w:hint="eastAsia"/>
        </w:rPr>
        <w:t>aml</w:t>
      </w:r>
      <w:r>
        <w:rPr>
          <w:rFonts w:hint="eastAsia"/>
        </w:rPr>
        <w:t>准备</w:t>
      </w:r>
    </w:p>
    <w:p w:rsidR="003B1A58" w:rsidRDefault="0038196C" w:rsidP="003B1A58">
      <w:r>
        <w:rPr>
          <w:rFonts w:hint="eastAsia"/>
        </w:rPr>
        <w:t>部署</w:t>
      </w:r>
      <w:r>
        <w:rPr>
          <w:rFonts w:hint="eastAsia"/>
        </w:rPr>
        <w:t>mysql</w:t>
      </w:r>
      <w:r>
        <w:rPr>
          <w:rFonts w:hint="eastAsia"/>
        </w:rPr>
        <w:t>，设计到配置文件，服务访问和</w:t>
      </w:r>
      <w:r>
        <w:rPr>
          <w:rFonts w:hint="eastAsia"/>
        </w:rPr>
        <w:t>statefulset</w:t>
      </w:r>
      <w:r>
        <w:rPr>
          <w:rFonts w:hint="eastAsia"/>
        </w:rPr>
        <w:t>，共三个文件。</w:t>
      </w:r>
    </w:p>
    <w:p w:rsidR="0038196C" w:rsidRDefault="0038196C" w:rsidP="003B1A58">
      <w:r>
        <w:rPr>
          <w:rFonts w:hint="eastAsia"/>
        </w:rPr>
        <w:t>其中名称为</w:t>
      </w:r>
      <w:r>
        <w:rPr>
          <w:rFonts w:hint="eastAsia"/>
        </w:rPr>
        <w:t>mysql-0</w:t>
      </w:r>
      <w:r>
        <w:rPr>
          <w:rFonts w:hint="eastAsia"/>
        </w:rPr>
        <w:t>作为主库，程序写的话连接该库其他两个作为从库，负责读的操作，通过</w:t>
      </w:r>
      <w:r>
        <w:rPr>
          <w:rFonts w:hint="eastAsia"/>
        </w:rPr>
        <w:t>service</w:t>
      </w:r>
      <w:r>
        <w:rPr>
          <w:rFonts w:hint="eastAsia"/>
        </w:rPr>
        <w:t>名称访问。</w:t>
      </w:r>
    </w:p>
    <w:p w:rsidR="00552D9C" w:rsidRDefault="00E54597" w:rsidP="003B1A58">
      <w:r>
        <w:object w:dxaOrig="2484" w:dyaOrig="816">
          <v:shape id="_x0000_i1029" type="#_x0000_t75" style="width:124.2pt;height:40.8pt" o:ole="">
            <v:imagedata r:id="rId27" o:title=""/>
          </v:shape>
          <o:OLEObject Type="Embed" ProgID="Package" ShapeID="_x0000_i1029" DrawAspect="Content" ObjectID="_1706552719" r:id="rId28"/>
        </w:object>
      </w:r>
      <w:r w:rsidR="00552D9C">
        <w:object w:dxaOrig="2185" w:dyaOrig="816">
          <v:shape id="_x0000_i1030" type="#_x0000_t75" style="width:109.2pt;height:40.8pt" o:ole="">
            <v:imagedata r:id="rId29" o:title=""/>
          </v:shape>
          <o:OLEObject Type="Embed" ProgID="Package" ShapeID="_x0000_i1030" DrawAspect="Content" ObjectID="_1706552720" r:id="rId30"/>
        </w:object>
      </w:r>
      <w:r w:rsidR="00552D9C">
        <w:object w:dxaOrig="2460" w:dyaOrig="816">
          <v:shape id="_x0000_i1031" type="#_x0000_t75" style="width:123pt;height:40.8pt" o:ole="">
            <v:imagedata r:id="rId31" o:title=""/>
          </v:shape>
          <o:OLEObject Type="Embed" ProgID="Package" ShapeID="_x0000_i1031" DrawAspect="Content" ObjectID="_1706552721" r:id="rId32"/>
        </w:object>
      </w:r>
    </w:p>
    <w:p w:rsidR="00E54597" w:rsidRDefault="00E54597" w:rsidP="003B1A58"/>
    <w:p w:rsidR="00E54597" w:rsidRDefault="00E54597" w:rsidP="003B1A58">
      <w:r>
        <w:rPr>
          <w:rFonts w:hint="eastAsia"/>
        </w:rPr>
        <w:lastRenderedPageBreak/>
        <w:t>创建后如下图：</w:t>
      </w:r>
    </w:p>
    <w:p w:rsidR="00E54597" w:rsidRDefault="00E54597" w:rsidP="003B1A58"/>
    <w:p w:rsidR="00E54597" w:rsidRDefault="00E54597" w:rsidP="003B1A58">
      <w:r>
        <w:rPr>
          <w:noProof/>
        </w:rPr>
        <w:drawing>
          <wp:inline distT="0" distB="0" distL="0" distR="0" wp14:anchorId="65C5E302" wp14:editId="770E97B9">
            <wp:extent cx="5685332" cy="1379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2441" cy="137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97" w:rsidRDefault="00E54597" w:rsidP="003B1A58">
      <w:r>
        <w:rPr>
          <w:rFonts w:hint="eastAsia"/>
        </w:rPr>
        <w:t>这里创建了两个</w:t>
      </w:r>
      <w:r>
        <w:rPr>
          <w:rFonts w:hint="eastAsia"/>
        </w:rPr>
        <w:t>service</w:t>
      </w:r>
      <w:r>
        <w:rPr>
          <w:rFonts w:hint="eastAsia"/>
        </w:rPr>
        <w:t>，一个是</w:t>
      </w:r>
      <w:r>
        <w:rPr>
          <w:rFonts w:hint="eastAsia"/>
        </w:rPr>
        <w:t>headless service</w:t>
      </w:r>
      <w:r>
        <w:rPr>
          <w:rFonts w:hint="eastAsia"/>
        </w:rPr>
        <w:t>，一个是常用的</w:t>
      </w:r>
      <w:r>
        <w:rPr>
          <w:rFonts w:hint="eastAsia"/>
        </w:rPr>
        <w:t>service</w:t>
      </w:r>
      <w:r>
        <w:rPr>
          <w:rFonts w:hint="eastAsia"/>
        </w:rPr>
        <w:t>。</w:t>
      </w:r>
    </w:p>
    <w:p w:rsidR="00E54597" w:rsidRDefault="00E54597" w:rsidP="003B1A58">
      <w:r>
        <w:rPr>
          <w:noProof/>
        </w:rPr>
        <w:drawing>
          <wp:inline distT="0" distB="0" distL="0" distR="0" wp14:anchorId="2046A03A" wp14:editId="7EC7ED2F">
            <wp:extent cx="5274310" cy="2125907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97" w:rsidRDefault="00E54597" w:rsidP="003B1A58">
      <w:r>
        <w:rPr>
          <w:rFonts w:hint="eastAsia"/>
        </w:rPr>
        <w:t>普通的</w:t>
      </w:r>
      <w:r>
        <w:rPr>
          <w:rFonts w:hint="eastAsia"/>
        </w:rPr>
        <w:t>service</w:t>
      </w:r>
      <w:r>
        <w:rPr>
          <w:rFonts w:hint="eastAsia"/>
        </w:rPr>
        <w:t>通过解析得到</w:t>
      </w:r>
      <w:r>
        <w:rPr>
          <w:rFonts w:hint="eastAsia"/>
        </w:rPr>
        <w:t>clusterip</w:t>
      </w:r>
      <w:r>
        <w:rPr>
          <w:rFonts w:hint="eastAsia"/>
        </w:rPr>
        <w:t>地址，</w:t>
      </w:r>
      <w:r>
        <w:rPr>
          <w:rFonts w:hint="eastAsia"/>
        </w:rPr>
        <w:t>statefulset</w:t>
      </w:r>
      <w:r>
        <w:rPr>
          <w:rFonts w:hint="eastAsia"/>
        </w:rPr>
        <w:t>中用到的</w:t>
      </w:r>
      <w:r>
        <w:rPr>
          <w:rFonts w:hint="eastAsia"/>
        </w:rPr>
        <w:t>headless service</w:t>
      </w:r>
      <w:r>
        <w:rPr>
          <w:rFonts w:hint="eastAsia"/>
        </w:rPr>
        <w:t>俗称无头服务，由于没有</w:t>
      </w:r>
      <w:r>
        <w:rPr>
          <w:rFonts w:hint="eastAsia"/>
        </w:rPr>
        <w:t>clusterip</w:t>
      </w:r>
      <w:r>
        <w:rPr>
          <w:rFonts w:hint="eastAsia"/>
        </w:rPr>
        <w:t>，解析后得到后端</w:t>
      </w:r>
      <w:r>
        <w:rPr>
          <w:rFonts w:hint="eastAsia"/>
        </w:rPr>
        <w:t>endpoint</w:t>
      </w:r>
      <w:r>
        <w:rPr>
          <w:rFonts w:hint="eastAsia"/>
        </w:rPr>
        <w:t>列表，即对应</w:t>
      </w:r>
      <w:r>
        <w:rPr>
          <w:rFonts w:hint="eastAsia"/>
        </w:rPr>
        <w:t>pod ip</w:t>
      </w:r>
      <w:r w:rsidR="00561534">
        <w:rPr>
          <w:rFonts w:hint="eastAsia"/>
        </w:rPr>
        <w:t>信息，每个</w:t>
      </w:r>
      <w:r w:rsidR="00561534">
        <w:rPr>
          <w:rFonts w:hint="eastAsia"/>
        </w:rPr>
        <w:t>pod</w:t>
      </w:r>
      <w:r w:rsidR="00561534">
        <w:rPr>
          <w:rFonts w:hint="eastAsia"/>
        </w:rPr>
        <w:t>都有一个对应的</w:t>
      </w:r>
      <w:r w:rsidR="00561534">
        <w:rPr>
          <w:rFonts w:hint="eastAsia"/>
        </w:rPr>
        <w:t>domain name</w:t>
      </w:r>
    </w:p>
    <w:p w:rsidR="00C077C9" w:rsidRDefault="00C077C9" w:rsidP="00C077C9">
      <w:pPr>
        <w:pStyle w:val="2"/>
      </w:pPr>
      <w:r>
        <w:rPr>
          <w:rFonts w:hint="eastAsia"/>
        </w:rPr>
        <w:t>主从库查看</w:t>
      </w:r>
    </w:p>
    <w:p w:rsidR="00C077C9" w:rsidRPr="00C077C9" w:rsidRDefault="00C077C9" w:rsidP="00C077C9">
      <w:r>
        <w:rPr>
          <w:rFonts w:hint="eastAsia"/>
        </w:rPr>
        <w:t>进入主库</w:t>
      </w:r>
    </w:p>
    <w:p w:rsidR="00C077C9" w:rsidRDefault="00C077C9" w:rsidP="003B1A58">
      <w:r>
        <w:rPr>
          <w:noProof/>
        </w:rPr>
        <w:drawing>
          <wp:inline distT="0" distB="0" distL="0" distR="0" wp14:anchorId="3BDA8C1D" wp14:editId="46F16A9F">
            <wp:extent cx="5274310" cy="2454019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C9" w:rsidRDefault="00C077C9" w:rsidP="003B1A58">
      <w:r>
        <w:rPr>
          <w:rFonts w:hint="eastAsia"/>
        </w:rPr>
        <w:lastRenderedPageBreak/>
        <w:t>进入从库</w:t>
      </w:r>
    </w:p>
    <w:p w:rsidR="00C077C9" w:rsidRDefault="00C077C9" w:rsidP="003B1A58">
      <w:r>
        <w:rPr>
          <w:noProof/>
        </w:rPr>
        <w:drawing>
          <wp:inline distT="0" distB="0" distL="0" distR="0" wp14:anchorId="40738E20" wp14:editId="6BED4B7F">
            <wp:extent cx="5274310" cy="31291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C9" w:rsidRDefault="00C077C9" w:rsidP="003B1A58">
      <w:r>
        <w:rPr>
          <w:noProof/>
        </w:rPr>
        <w:drawing>
          <wp:inline distT="0" distB="0" distL="0" distR="0" wp14:anchorId="7D4047C1" wp14:editId="70CEED80">
            <wp:extent cx="5274310" cy="4571679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C9" w:rsidRPr="00552D9C" w:rsidRDefault="00C077C9" w:rsidP="003B1A58">
      <w:r>
        <w:rPr>
          <w:rFonts w:hint="eastAsia"/>
        </w:rPr>
        <w:t>可以看到两个线程状态为</w:t>
      </w:r>
      <w:r>
        <w:rPr>
          <w:rFonts w:hint="eastAsia"/>
        </w:rPr>
        <w:t>yes</w:t>
      </w:r>
      <w:r>
        <w:rPr>
          <w:rFonts w:hint="eastAsia"/>
        </w:rPr>
        <w:t>。</w:t>
      </w:r>
    </w:p>
    <w:p w:rsidR="00F31BD2" w:rsidRDefault="00F31BD2" w:rsidP="00F31BD2">
      <w:pPr>
        <w:pStyle w:val="1"/>
      </w:pPr>
      <w:r>
        <w:lastRenderedPageBreak/>
        <w:t>N</w:t>
      </w:r>
      <w:r>
        <w:rPr>
          <w:rFonts w:hint="eastAsia"/>
        </w:rPr>
        <w:t>ginx+php</w:t>
      </w:r>
      <w:r>
        <w:rPr>
          <w:rFonts w:hint="eastAsia"/>
        </w:rPr>
        <w:t>搭建</w:t>
      </w:r>
      <w:r>
        <w:rPr>
          <w:rFonts w:hint="eastAsia"/>
        </w:rPr>
        <w:t>wordpress</w:t>
      </w:r>
      <w:r>
        <w:rPr>
          <w:rFonts w:hint="eastAsia"/>
        </w:rPr>
        <w:t>博客系统</w:t>
      </w:r>
    </w:p>
    <w:p w:rsidR="00E1461A" w:rsidRDefault="00E1461A" w:rsidP="00E1461A">
      <w:pPr>
        <w:pStyle w:val="2"/>
      </w:pPr>
      <w:r>
        <w:rPr>
          <w:rFonts w:hint="eastAsia"/>
        </w:rPr>
        <w:t>镜像准备</w:t>
      </w:r>
    </w:p>
    <w:p w:rsidR="00E1461A" w:rsidRDefault="00E1461A" w:rsidP="00E1461A">
      <w:r>
        <w:rPr>
          <w:rFonts w:hint="eastAsia"/>
        </w:rPr>
        <w:t>这里采用</w:t>
      </w:r>
      <w:r>
        <w:rPr>
          <w:rFonts w:hint="eastAsia"/>
        </w:rPr>
        <w:t>nginx+php</w:t>
      </w:r>
      <w:r>
        <w:rPr>
          <w:rFonts w:hint="eastAsia"/>
        </w:rPr>
        <w:t>一体的镜像</w:t>
      </w:r>
      <w:r>
        <w:t>tuwei1314/nginx-php-fp</w:t>
      </w:r>
      <w:r>
        <w:rPr>
          <w:rFonts w:hint="eastAsia"/>
        </w:rPr>
        <w:t>:latest</w:t>
      </w:r>
    </w:p>
    <w:p w:rsidR="00E1461A" w:rsidRPr="00E1461A" w:rsidRDefault="00E1461A" w:rsidP="00E1461A">
      <w:r>
        <w:rPr>
          <w:rFonts w:hint="eastAsia"/>
        </w:rPr>
        <w:t>其中</w:t>
      </w:r>
      <w:r>
        <w:rPr>
          <w:rFonts w:hint="eastAsia"/>
        </w:rPr>
        <w:t>nginx</w:t>
      </w:r>
      <w:r>
        <w:rPr>
          <w:rFonts w:hint="eastAsia"/>
        </w:rPr>
        <w:t>版本为</w:t>
      </w:r>
      <w:r>
        <w:rPr>
          <w:rFonts w:hint="eastAsia"/>
        </w:rPr>
        <w:t>1.18</w:t>
      </w:r>
      <w:r>
        <w:rPr>
          <w:rFonts w:hint="eastAsia"/>
        </w:rPr>
        <w:t>，</w:t>
      </w:r>
      <w:r w:rsidRPr="00E1461A">
        <w:rPr>
          <w:rFonts w:hint="eastAsia"/>
        </w:rPr>
        <w:t>php</w:t>
      </w:r>
      <w:r w:rsidRPr="00E1461A">
        <w:rPr>
          <w:rFonts w:hint="eastAsia"/>
        </w:rPr>
        <w:t>版本为</w:t>
      </w:r>
      <w:r w:rsidRPr="00E1461A">
        <w:rPr>
          <w:rFonts w:hint="eastAsia"/>
        </w:rPr>
        <w:t>7.4.9</w:t>
      </w:r>
      <w:r>
        <w:rPr>
          <w:rFonts w:hint="eastAsia"/>
        </w:rPr>
        <w:t>,root</w:t>
      </w:r>
      <w:r>
        <w:rPr>
          <w:rFonts w:hint="eastAsia"/>
        </w:rPr>
        <w:t>目录为</w:t>
      </w:r>
      <w:r>
        <w:rPr>
          <w:rFonts w:hint="eastAsia"/>
        </w:rPr>
        <w:t>/var/www/html</w:t>
      </w:r>
    </w:p>
    <w:p w:rsidR="00AA603F" w:rsidRDefault="00AA603F" w:rsidP="00AA603F">
      <w:pPr>
        <w:pStyle w:val="2"/>
      </w:pPr>
      <w:r>
        <w:t>Y</w:t>
      </w:r>
      <w:r>
        <w:rPr>
          <w:rFonts w:hint="eastAsia"/>
        </w:rPr>
        <w:t>aml</w:t>
      </w:r>
      <w:r>
        <w:rPr>
          <w:rFonts w:hint="eastAsia"/>
        </w:rPr>
        <w:t>准备</w:t>
      </w:r>
    </w:p>
    <w:p w:rsidR="00367671" w:rsidRDefault="00D05F03" w:rsidP="00367671">
      <w:pPr>
        <w:rPr>
          <w:rFonts w:hint="eastAsia"/>
        </w:rPr>
      </w:pPr>
      <w:r>
        <w:object w:dxaOrig="1740" w:dyaOrig="816">
          <v:shape id="_x0000_i1032" type="#_x0000_t75" style="width:87pt;height:40.8pt" o:ole="">
            <v:imagedata r:id="rId38" o:title=""/>
          </v:shape>
          <o:OLEObject Type="Embed" ProgID="Package" ShapeID="_x0000_i1032" DrawAspect="Content" ObjectID="_1706552722" r:id="rId39"/>
        </w:object>
      </w:r>
    </w:p>
    <w:p w:rsidR="0066006A" w:rsidRDefault="0066006A" w:rsidP="00367671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wordpress</w:t>
      </w:r>
      <w:r>
        <w:rPr>
          <w:rFonts w:hint="eastAsia"/>
        </w:rPr>
        <w:t>相关文件放在</w:t>
      </w:r>
      <w:r>
        <w:rPr>
          <w:rFonts w:hint="eastAsia"/>
        </w:rPr>
        <w:t>nfs</w:t>
      </w:r>
      <w:r>
        <w:rPr>
          <w:rFonts w:hint="eastAsia"/>
        </w:rPr>
        <w:t>路径下并给该目录普通用户可写权限</w:t>
      </w:r>
    </w:p>
    <w:p w:rsidR="0066006A" w:rsidRDefault="0066006A" w:rsidP="00367671">
      <w:pPr>
        <w:rPr>
          <w:rFonts w:hint="eastAsia"/>
        </w:rPr>
      </w:pPr>
    </w:p>
    <w:p w:rsidR="00D05F03" w:rsidRDefault="00D05F03" w:rsidP="00D05F03">
      <w:r>
        <w:t>kind: Deployment</w:t>
      </w:r>
    </w:p>
    <w:p w:rsidR="00D05F03" w:rsidRDefault="00D05F03" w:rsidP="00D05F03">
      <w:r>
        <w:t>apiVersion: apps/v1</w:t>
      </w:r>
    </w:p>
    <w:p w:rsidR="00D05F03" w:rsidRDefault="00D05F03" w:rsidP="00D05F03">
      <w:r>
        <w:t>metadata:</w:t>
      </w:r>
    </w:p>
    <w:p w:rsidR="00D05F03" w:rsidRDefault="00D05F03" w:rsidP="00D05F03">
      <w:r>
        <w:t xml:space="preserve">  labels:</w:t>
      </w:r>
    </w:p>
    <w:p w:rsidR="00D05F03" w:rsidRDefault="00D05F03" w:rsidP="00D05F03">
      <w:r>
        <w:t xml:space="preserve">    app: wordpress-app</w:t>
      </w:r>
    </w:p>
    <w:p w:rsidR="00D05F03" w:rsidRDefault="00D05F03" w:rsidP="00D05F03">
      <w:r>
        <w:t xml:space="preserve">  name: wordpress-app-deployment</w:t>
      </w:r>
    </w:p>
    <w:p w:rsidR="00D05F03" w:rsidRDefault="00D05F03" w:rsidP="00D05F03">
      <w:r>
        <w:t>spec:</w:t>
      </w:r>
    </w:p>
    <w:p w:rsidR="00D05F03" w:rsidRDefault="00D05F03" w:rsidP="00D05F03">
      <w:r>
        <w:t xml:space="preserve">  replicas: 1</w:t>
      </w:r>
    </w:p>
    <w:p w:rsidR="00D05F03" w:rsidRDefault="00D05F03" w:rsidP="00D05F03">
      <w:r>
        <w:t xml:space="preserve">  selector:</w:t>
      </w:r>
    </w:p>
    <w:p w:rsidR="00D05F03" w:rsidRDefault="00D05F03" w:rsidP="00D05F03">
      <w:r>
        <w:t xml:space="preserve">    matchLabels:</w:t>
      </w:r>
    </w:p>
    <w:p w:rsidR="00D05F03" w:rsidRDefault="00D05F03" w:rsidP="00D05F03">
      <w:r>
        <w:t xml:space="preserve">      app: wordpress-app</w:t>
      </w:r>
    </w:p>
    <w:p w:rsidR="00D05F03" w:rsidRDefault="00D05F03" w:rsidP="00D05F03">
      <w:r>
        <w:t xml:space="preserve">  template:</w:t>
      </w:r>
    </w:p>
    <w:p w:rsidR="00D05F03" w:rsidRDefault="00D05F03" w:rsidP="00D05F03">
      <w:r>
        <w:t xml:space="preserve">    metadata:</w:t>
      </w:r>
    </w:p>
    <w:p w:rsidR="00D05F03" w:rsidRDefault="00D05F03" w:rsidP="00D05F03">
      <w:r>
        <w:t xml:space="preserve">      labels:</w:t>
      </w:r>
    </w:p>
    <w:p w:rsidR="00D05F03" w:rsidRDefault="00D05F03" w:rsidP="00D05F03">
      <w:r>
        <w:t xml:space="preserve">        app: wordpress-app</w:t>
      </w:r>
    </w:p>
    <w:p w:rsidR="00D05F03" w:rsidRDefault="00D05F03" w:rsidP="00D05F03">
      <w:r>
        <w:t xml:space="preserve">    spec:</w:t>
      </w:r>
    </w:p>
    <w:p w:rsidR="00D05F03" w:rsidRDefault="00D05F03" w:rsidP="00D05F03">
      <w:r>
        <w:t xml:space="preserve">      containers:</w:t>
      </w:r>
    </w:p>
    <w:p w:rsidR="00D05F03" w:rsidRDefault="00D05F03" w:rsidP="00D05F03">
      <w:r>
        <w:t xml:space="preserve">      - name: wordpress-app-nginx</w:t>
      </w:r>
    </w:p>
    <w:p w:rsidR="00D05F03" w:rsidRDefault="00D05F03" w:rsidP="00D05F03">
      <w:r>
        <w:t xml:space="preserve">        image: tuwei1314/nginx-php-fpm:latest</w:t>
      </w:r>
    </w:p>
    <w:p w:rsidR="00D05F03" w:rsidRDefault="00D05F03" w:rsidP="00D05F03">
      <w:r>
        <w:lastRenderedPageBreak/>
        <w:t xml:space="preserve">        imagePullPolicy: Always</w:t>
      </w:r>
    </w:p>
    <w:p w:rsidR="00D05F03" w:rsidRDefault="00D05F03" w:rsidP="00D05F03">
      <w:r>
        <w:t xml:space="preserve">        ports:</w:t>
      </w:r>
    </w:p>
    <w:p w:rsidR="00D05F03" w:rsidRDefault="00D05F03" w:rsidP="00D05F03">
      <w:r>
        <w:t xml:space="preserve">        - containerPort: 80</w:t>
      </w:r>
    </w:p>
    <w:p w:rsidR="00D05F03" w:rsidRDefault="00D05F03" w:rsidP="00D05F03">
      <w:r>
        <w:t xml:space="preserve">          protocol: TCP</w:t>
      </w:r>
    </w:p>
    <w:p w:rsidR="00D05F03" w:rsidRDefault="00D05F03" w:rsidP="00D05F03">
      <w:r>
        <w:t xml:space="preserve">          name: http</w:t>
      </w:r>
    </w:p>
    <w:p w:rsidR="00D05F03" w:rsidRDefault="00D05F03" w:rsidP="00D05F03">
      <w:r>
        <w:t xml:space="preserve">        - containerPort: 443</w:t>
      </w:r>
    </w:p>
    <w:p w:rsidR="00D05F03" w:rsidRDefault="00D05F03" w:rsidP="00D05F03">
      <w:r>
        <w:t xml:space="preserve">          protocol: TCP</w:t>
      </w:r>
    </w:p>
    <w:p w:rsidR="00D05F03" w:rsidRDefault="00D05F03" w:rsidP="00D05F03">
      <w:r>
        <w:t xml:space="preserve">          name: https</w:t>
      </w:r>
    </w:p>
    <w:p w:rsidR="00D05F03" w:rsidRDefault="00D05F03" w:rsidP="00D05F03">
      <w:r>
        <w:t xml:space="preserve">        volumeMounts:</w:t>
      </w:r>
    </w:p>
    <w:p w:rsidR="00D05F03" w:rsidRDefault="00D05F03" w:rsidP="00D05F03">
      <w:r>
        <w:t xml:space="preserve">        - name: wordpress</w:t>
      </w:r>
    </w:p>
    <w:p w:rsidR="00D05F03" w:rsidRDefault="00D05F03" w:rsidP="00D05F03">
      <w:r>
        <w:t xml:space="preserve">          mountPath: /var/www/html/</w:t>
      </w:r>
    </w:p>
    <w:p w:rsidR="00D05F03" w:rsidRDefault="00D05F03" w:rsidP="00D05F03">
      <w:r>
        <w:t xml:space="preserve">          readOnly: false</w:t>
      </w:r>
    </w:p>
    <w:p w:rsidR="00D05F03" w:rsidRDefault="00D05F03" w:rsidP="00D05F03">
      <w:r>
        <w:t xml:space="preserve">      volumes:</w:t>
      </w:r>
    </w:p>
    <w:p w:rsidR="00D05F03" w:rsidRDefault="00D05F03" w:rsidP="00D05F03">
      <w:r>
        <w:t xml:space="preserve">      - name: wordpress</w:t>
      </w:r>
    </w:p>
    <w:p w:rsidR="00D05F03" w:rsidRDefault="00D05F03" w:rsidP="00D05F03">
      <w:r>
        <w:t xml:space="preserve">        nfs:</w:t>
      </w:r>
    </w:p>
    <w:p w:rsidR="00D05F03" w:rsidRDefault="00D05F03" w:rsidP="00D05F03">
      <w:r>
        <w:t xml:space="preserve">          server: 192.168.10.12</w:t>
      </w:r>
    </w:p>
    <w:p w:rsidR="00D05F03" w:rsidRDefault="00D05F03" w:rsidP="00D05F03">
      <w:r>
        <w:t xml:space="preserve">          path: /nfs/kubernetes/wordpress </w:t>
      </w:r>
    </w:p>
    <w:p w:rsidR="00D05F03" w:rsidRDefault="00D05F03" w:rsidP="00D05F03"/>
    <w:p w:rsidR="00D05F03" w:rsidRDefault="00D05F03" w:rsidP="00D05F03"/>
    <w:p w:rsidR="00D05F03" w:rsidRDefault="00D05F03" w:rsidP="00D05F03">
      <w:r>
        <w:t>---</w:t>
      </w:r>
    </w:p>
    <w:p w:rsidR="00D05F03" w:rsidRDefault="00D05F03" w:rsidP="00D05F03">
      <w:r>
        <w:t>kind: Service</w:t>
      </w:r>
    </w:p>
    <w:p w:rsidR="00D05F03" w:rsidRDefault="00D05F03" w:rsidP="00D05F03">
      <w:r>
        <w:t>apiVersion: v1</w:t>
      </w:r>
    </w:p>
    <w:p w:rsidR="00D05F03" w:rsidRDefault="00D05F03" w:rsidP="00D05F03">
      <w:r>
        <w:t>metadata:</w:t>
      </w:r>
    </w:p>
    <w:p w:rsidR="00D05F03" w:rsidRDefault="00D05F03" w:rsidP="00D05F03">
      <w:r>
        <w:t xml:space="preserve">  labels:</w:t>
      </w:r>
    </w:p>
    <w:p w:rsidR="00D05F03" w:rsidRDefault="00D05F03" w:rsidP="00D05F03">
      <w:r>
        <w:t xml:space="preserve">    app: wordpress-app</w:t>
      </w:r>
    </w:p>
    <w:p w:rsidR="00D05F03" w:rsidRDefault="00D05F03" w:rsidP="00D05F03">
      <w:r>
        <w:t xml:space="preserve">  name: wordpress-app</w:t>
      </w:r>
    </w:p>
    <w:p w:rsidR="00D05F03" w:rsidRDefault="00D05F03" w:rsidP="00D05F03">
      <w:r>
        <w:t>spec:</w:t>
      </w:r>
    </w:p>
    <w:p w:rsidR="00D05F03" w:rsidRDefault="00D05F03" w:rsidP="00D05F03">
      <w:r>
        <w:t xml:space="preserve">  type: NodePort</w:t>
      </w:r>
    </w:p>
    <w:p w:rsidR="00D05F03" w:rsidRDefault="00D05F03" w:rsidP="00D05F03">
      <w:r>
        <w:t xml:space="preserve">  ports:</w:t>
      </w:r>
    </w:p>
    <w:p w:rsidR="00D05F03" w:rsidRDefault="00D05F03" w:rsidP="00D05F03">
      <w:r>
        <w:t xml:space="preserve">  - name: http</w:t>
      </w:r>
    </w:p>
    <w:p w:rsidR="00D05F03" w:rsidRDefault="00D05F03" w:rsidP="00D05F03">
      <w:r>
        <w:lastRenderedPageBreak/>
        <w:t xml:space="preserve">    port: 80</w:t>
      </w:r>
    </w:p>
    <w:p w:rsidR="00D05F03" w:rsidRDefault="00D05F03" w:rsidP="00D05F03">
      <w:r>
        <w:t xml:space="preserve">    protocol: TCP</w:t>
      </w:r>
    </w:p>
    <w:p w:rsidR="00D05F03" w:rsidRDefault="00D05F03" w:rsidP="00D05F03">
      <w:r>
        <w:t xml:space="preserve">    targetPort: 80</w:t>
      </w:r>
    </w:p>
    <w:p w:rsidR="00D05F03" w:rsidRDefault="00D05F03" w:rsidP="00D05F03">
      <w:r>
        <w:t xml:space="preserve">    nodePort: 30031</w:t>
      </w:r>
    </w:p>
    <w:p w:rsidR="00D05F03" w:rsidRDefault="00D05F03" w:rsidP="00D05F03">
      <w:r>
        <w:t xml:space="preserve">  - name: https</w:t>
      </w:r>
    </w:p>
    <w:p w:rsidR="00D05F03" w:rsidRDefault="00D05F03" w:rsidP="00D05F03">
      <w:r>
        <w:t xml:space="preserve">    port: 443</w:t>
      </w:r>
    </w:p>
    <w:p w:rsidR="00D05F03" w:rsidRDefault="00D05F03" w:rsidP="00D05F03">
      <w:r>
        <w:t xml:space="preserve">    protocol: TCP</w:t>
      </w:r>
    </w:p>
    <w:p w:rsidR="00D05F03" w:rsidRDefault="00D05F03" w:rsidP="00D05F03">
      <w:r>
        <w:t xml:space="preserve">    targetPort: 443</w:t>
      </w:r>
    </w:p>
    <w:p w:rsidR="00D05F03" w:rsidRDefault="00D05F03" w:rsidP="00D05F03">
      <w:r>
        <w:t xml:space="preserve">    nodePort: 30033</w:t>
      </w:r>
    </w:p>
    <w:p w:rsidR="00D05F03" w:rsidRDefault="00D05F03" w:rsidP="00D05F03">
      <w:r>
        <w:t xml:space="preserve">  selector:</w:t>
      </w:r>
    </w:p>
    <w:p w:rsidR="00D05F03" w:rsidRDefault="00D05F03" w:rsidP="00D05F03">
      <w:pPr>
        <w:rPr>
          <w:rFonts w:hint="eastAsia"/>
        </w:rPr>
      </w:pPr>
      <w:r>
        <w:t xml:space="preserve">    app: wordpress-app</w:t>
      </w:r>
    </w:p>
    <w:p w:rsidR="00561534" w:rsidRDefault="00561534" w:rsidP="00D05F03">
      <w:pPr>
        <w:rPr>
          <w:rFonts w:hint="eastAsia"/>
        </w:rPr>
      </w:pPr>
      <w:r>
        <w:rPr>
          <w:rFonts w:hint="eastAsia"/>
        </w:rPr>
        <w:t>访问</w:t>
      </w:r>
      <w:r>
        <w:rPr>
          <w:rFonts w:hint="eastAsia"/>
        </w:rPr>
        <w:t xml:space="preserve">wordpress  </w:t>
      </w:r>
      <w:hyperlink r:id="rId40" w:history="1">
        <w:r w:rsidRPr="003C6F58">
          <w:rPr>
            <w:rStyle w:val="a6"/>
          </w:rPr>
          <w:t>http://192.168.10.12:30031/</w:t>
        </w:r>
      </w:hyperlink>
    </w:p>
    <w:p w:rsidR="00561534" w:rsidRDefault="00561534" w:rsidP="00D05F03">
      <w:pPr>
        <w:rPr>
          <w:rFonts w:hint="eastAsia"/>
        </w:rPr>
      </w:pPr>
      <w:r>
        <w:rPr>
          <w:noProof/>
        </w:rPr>
        <w:drawing>
          <wp:inline distT="0" distB="0" distL="0" distR="0" wp14:anchorId="54CDC55D" wp14:editId="5F58E3AF">
            <wp:extent cx="5274310" cy="310720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34" w:rsidRDefault="00561534" w:rsidP="00D05F03">
      <w:pPr>
        <w:rPr>
          <w:rFonts w:hint="eastAsia"/>
        </w:rPr>
      </w:pPr>
      <w:r>
        <w:rPr>
          <w:rFonts w:hint="eastAsia"/>
        </w:rPr>
        <w:t>在之前创建好的主库中创建</w:t>
      </w:r>
      <w:r>
        <w:rPr>
          <w:rFonts w:hint="eastAsia"/>
        </w:rPr>
        <w:t>wordpress</w:t>
      </w:r>
      <w:r>
        <w:rPr>
          <w:rFonts w:hint="eastAsia"/>
        </w:rPr>
        <w:t>数据库，并给用户</w:t>
      </w:r>
      <w:r>
        <w:rPr>
          <w:rFonts w:hint="eastAsia"/>
        </w:rPr>
        <w:t>wordpress</w:t>
      </w:r>
      <w:r>
        <w:rPr>
          <w:rFonts w:hint="eastAsia"/>
        </w:rPr>
        <w:t>授予权限。</w:t>
      </w:r>
    </w:p>
    <w:p w:rsidR="00561534" w:rsidRDefault="00561534" w:rsidP="00561534">
      <w:r>
        <w:t>create database wordpress;</w:t>
      </w:r>
    </w:p>
    <w:p w:rsidR="00561534" w:rsidRDefault="00561534" w:rsidP="00561534">
      <w:pPr>
        <w:rPr>
          <w:rFonts w:hint="eastAsia"/>
        </w:rPr>
      </w:pPr>
      <w:r>
        <w:t>grant all on wordpress.* to wordpress@‘%’ identified by ‘123456’;</w:t>
      </w:r>
    </w:p>
    <w:p w:rsidR="00561534" w:rsidRDefault="00561534" w:rsidP="00561534">
      <w:pPr>
        <w:rPr>
          <w:rFonts w:hint="eastAsia"/>
        </w:rPr>
      </w:pPr>
    </w:p>
    <w:p w:rsidR="00561534" w:rsidRDefault="00561534" w:rsidP="00561534">
      <w:pPr>
        <w:rPr>
          <w:rFonts w:hint="eastAsia"/>
        </w:rPr>
      </w:pPr>
      <w:r>
        <w:rPr>
          <w:rFonts w:hint="eastAsia"/>
        </w:rPr>
        <w:lastRenderedPageBreak/>
        <w:t>数据库这里需要配置主库的地址，写完整的地址</w:t>
      </w:r>
      <w:r w:rsidRPr="00561534">
        <w:t>mysql-0.mysql.default.svc.cluster.local</w:t>
      </w:r>
    </w:p>
    <w:p w:rsidR="00561534" w:rsidRDefault="00561534" w:rsidP="00561534">
      <w:pPr>
        <w:rPr>
          <w:rFonts w:hint="eastAsia"/>
        </w:rPr>
      </w:pPr>
      <w:r>
        <w:rPr>
          <w:noProof/>
        </w:rPr>
        <w:drawing>
          <wp:inline distT="0" distB="0" distL="0" distR="0" wp14:anchorId="0646B6FA" wp14:editId="5B9B4FD4">
            <wp:extent cx="5274310" cy="282517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34" w:rsidRDefault="00543A45" w:rsidP="00D05F03">
      <w:pPr>
        <w:rPr>
          <w:rFonts w:hint="eastAsia"/>
        </w:rPr>
      </w:pPr>
      <w:r>
        <w:rPr>
          <w:noProof/>
        </w:rPr>
        <w:drawing>
          <wp:inline distT="0" distB="0" distL="0" distR="0" wp14:anchorId="711AB60F" wp14:editId="085BE140">
            <wp:extent cx="5274310" cy="200838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45" w:rsidRDefault="00543A45" w:rsidP="00D05F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F79474" wp14:editId="166CF8DC">
            <wp:extent cx="5274310" cy="324211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45" w:rsidRDefault="00543A45" w:rsidP="00D05F03">
      <w:pPr>
        <w:rPr>
          <w:rFonts w:hint="eastAsia"/>
        </w:rPr>
      </w:pPr>
    </w:p>
    <w:p w:rsidR="00543A45" w:rsidRDefault="00543A45" w:rsidP="00D05F03">
      <w:pPr>
        <w:rPr>
          <w:rFonts w:hint="eastAsia"/>
        </w:rPr>
      </w:pPr>
      <w:r>
        <w:rPr>
          <w:noProof/>
        </w:rPr>
        <w:drawing>
          <wp:inline distT="0" distB="0" distL="0" distR="0" wp14:anchorId="046C18F2" wp14:editId="70CFCDDB">
            <wp:extent cx="5274310" cy="2698200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45" w:rsidRDefault="00543A45" w:rsidP="00D05F03">
      <w:pPr>
        <w:rPr>
          <w:rFonts w:hint="eastAsia"/>
        </w:rPr>
      </w:pPr>
      <w:r>
        <w:rPr>
          <w:rFonts w:hint="eastAsia"/>
        </w:rPr>
        <w:t>写博客进行发布如下图：</w:t>
      </w:r>
    </w:p>
    <w:p w:rsidR="00543A45" w:rsidRDefault="00543A45" w:rsidP="00D05F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CCBC80" wp14:editId="2A848CCD">
            <wp:extent cx="5274310" cy="289781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45" w:rsidRDefault="00543A45" w:rsidP="00D05F03">
      <w:pPr>
        <w:rPr>
          <w:rFonts w:hint="eastAsia"/>
        </w:rPr>
      </w:pPr>
    </w:p>
    <w:p w:rsidR="00543A45" w:rsidRDefault="00543A45" w:rsidP="00D05F03">
      <w:pPr>
        <w:rPr>
          <w:rFonts w:hint="eastAsia"/>
        </w:rPr>
      </w:pPr>
    </w:p>
    <w:p w:rsidR="00543A45" w:rsidRDefault="00543A45" w:rsidP="00D05F03">
      <w:pPr>
        <w:rPr>
          <w:rFonts w:hint="eastAsia"/>
        </w:rPr>
      </w:pPr>
      <w:r>
        <w:rPr>
          <w:noProof/>
        </w:rPr>
        <w:drawing>
          <wp:inline distT="0" distB="0" distL="0" distR="0" wp14:anchorId="7A67EE7A" wp14:editId="57571E2D">
            <wp:extent cx="5274310" cy="3270805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45" w:rsidRDefault="00543A45" w:rsidP="00D05F03">
      <w:pPr>
        <w:rPr>
          <w:rFonts w:hint="eastAsia"/>
        </w:rPr>
      </w:pPr>
      <w:r>
        <w:t>N</w:t>
      </w:r>
      <w:r>
        <w:rPr>
          <w:rFonts w:hint="eastAsia"/>
        </w:rPr>
        <w:t>fs</w:t>
      </w:r>
      <w:r>
        <w:rPr>
          <w:rFonts w:hint="eastAsia"/>
        </w:rPr>
        <w:t>存储上可以查看上传的图片</w:t>
      </w:r>
    </w:p>
    <w:p w:rsidR="00543A45" w:rsidRDefault="00543A45" w:rsidP="00D05F03">
      <w:pPr>
        <w:rPr>
          <w:rFonts w:hint="eastAsia"/>
        </w:rPr>
      </w:pPr>
      <w:r>
        <w:rPr>
          <w:noProof/>
        </w:rPr>
        <w:drawing>
          <wp:inline distT="0" distB="0" distL="0" distR="0" wp14:anchorId="75112E4E" wp14:editId="0C7C2047">
            <wp:extent cx="5274310" cy="135398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34" w:rsidRPr="00367671" w:rsidRDefault="00561534" w:rsidP="00D05F03"/>
    <w:p w:rsidR="002B572E" w:rsidRDefault="002B572E" w:rsidP="002B572E">
      <w:pPr>
        <w:pStyle w:val="1"/>
      </w:pPr>
      <w:r>
        <w:lastRenderedPageBreak/>
        <w:t>利用</w:t>
      </w:r>
      <w:r>
        <w:t>jdk</w:t>
      </w:r>
      <w:r>
        <w:t>环境部署</w:t>
      </w:r>
      <w:r>
        <w:t>jenkins</w:t>
      </w:r>
    </w:p>
    <w:p w:rsidR="002B572E" w:rsidRDefault="00CE61C1" w:rsidP="00CE61C1">
      <w:pPr>
        <w:pStyle w:val="2"/>
        <w:rPr>
          <w:rFonts w:hint="eastAsia"/>
        </w:rPr>
      </w:pPr>
      <w:r>
        <w:t>Jdk</w:t>
      </w:r>
      <w:r>
        <w:t>镜像</w:t>
      </w:r>
    </w:p>
    <w:p w:rsidR="00A6532F" w:rsidRDefault="00A6532F" w:rsidP="00A6532F">
      <w:pPr>
        <w:rPr>
          <w:rFonts w:hint="eastAsia"/>
        </w:rPr>
      </w:pPr>
      <w:r>
        <w:object w:dxaOrig="1116" w:dyaOrig="816">
          <v:shape id="_x0000_i1033" type="#_x0000_t75" style="width:55.8pt;height:40.8pt" o:ole="">
            <v:imagedata r:id="rId49" o:title=""/>
          </v:shape>
          <o:OLEObject Type="Embed" ProgID="Package" ShapeID="_x0000_i1033" DrawAspect="Content" ObjectID="_1706552723" r:id="rId50"/>
        </w:object>
      </w:r>
      <w:bookmarkStart w:id="0" w:name="_GoBack"/>
      <w:bookmarkEnd w:id="0"/>
    </w:p>
    <w:p w:rsidR="00A6532F" w:rsidRPr="00A6532F" w:rsidRDefault="00A6532F" w:rsidP="00A6532F"/>
    <w:p w:rsidR="00CE61C1" w:rsidRPr="00CE61C1" w:rsidRDefault="00CE61C1" w:rsidP="00CE61C1">
      <w:r>
        <w:rPr>
          <w:rFonts w:hint="eastAsia"/>
        </w:rPr>
        <w:t>本次镜像中还添加了</w:t>
      </w:r>
      <w:r>
        <w:rPr>
          <w:rFonts w:hint="eastAsia"/>
        </w:rPr>
        <w:t>maven</w:t>
      </w:r>
      <w:r>
        <w:rPr>
          <w:rFonts w:hint="eastAsia"/>
        </w:rPr>
        <w:t>环境，其中</w:t>
      </w:r>
      <w:r>
        <w:rPr>
          <w:rFonts w:hint="eastAsia"/>
        </w:rPr>
        <w:t>maven</w:t>
      </w:r>
      <w:r>
        <w:rPr>
          <w:rFonts w:hint="eastAsia"/>
        </w:rPr>
        <w:t>配置文件中添加了阿里云的</w:t>
      </w:r>
      <w:r>
        <w:rPr>
          <w:rFonts w:hint="eastAsia"/>
        </w:rPr>
        <w:t>maven</w:t>
      </w:r>
      <w:r>
        <w:rPr>
          <w:rFonts w:hint="eastAsia"/>
        </w:rPr>
        <w:t>源，编译</w:t>
      </w:r>
      <w:r>
        <w:rPr>
          <w:rFonts w:hint="eastAsia"/>
        </w:rPr>
        <w:t>java</w:t>
      </w:r>
      <w:r>
        <w:rPr>
          <w:rFonts w:hint="eastAsia"/>
        </w:rPr>
        <w:t>环境时会快些。</w:t>
      </w:r>
    </w:p>
    <w:p w:rsidR="00CE61C1" w:rsidRDefault="00CE61C1" w:rsidP="00CE61C1">
      <w:r>
        <w:t>FROM centos:7.6.1810</w:t>
      </w:r>
    </w:p>
    <w:p w:rsidR="00CE61C1" w:rsidRDefault="00CE61C1" w:rsidP="00CE61C1">
      <w:r>
        <w:t>MAINTAINER https://blog.51cto.com/tuwei</w:t>
      </w:r>
    </w:p>
    <w:p w:rsidR="00CE61C1" w:rsidRDefault="00CE61C1" w:rsidP="00CE61C1">
      <w:r>
        <w:t>ADD jdk-8u301-linux-x64.tar.gz /usr/local/src/</w:t>
      </w:r>
    </w:p>
    <w:p w:rsidR="00CE61C1" w:rsidRDefault="00CE61C1" w:rsidP="00CE61C1">
      <w:r>
        <w:t>ADD apache-maven-3.6.0.tar.gz /usr/local/src/</w:t>
      </w:r>
    </w:p>
    <w:p w:rsidR="00CE61C1" w:rsidRDefault="00CE61C1" w:rsidP="00CE61C1">
      <w:r>
        <w:t>RUN ln -sv /usr/local/src/jdk1.8.0_301 /usr/local/jdk1.8.0 &amp;&amp; \</w:t>
      </w:r>
    </w:p>
    <w:p w:rsidR="00CE61C1" w:rsidRDefault="00CE61C1" w:rsidP="00CE61C1">
      <w:r>
        <w:t>ln -sv /usr/local/src/apache-maven-3.6.0 /usr/local/maven3.6</w:t>
      </w:r>
    </w:p>
    <w:p w:rsidR="00CE61C1" w:rsidRDefault="00CE61C1" w:rsidP="00CE61C1">
      <w:r>
        <w:t>ADD profile /etc/profile</w:t>
      </w:r>
    </w:p>
    <w:p w:rsidR="00CE61C1" w:rsidRDefault="00CE61C1" w:rsidP="00CE61C1"/>
    <w:p w:rsidR="00CE61C1" w:rsidRDefault="00CE61C1" w:rsidP="00CE61C1">
      <w:r>
        <w:t>ENV JAVA_HOME /usr/local/jdk1.8.0</w:t>
      </w:r>
    </w:p>
    <w:p w:rsidR="00CE61C1" w:rsidRDefault="00CE61C1" w:rsidP="00CE61C1">
      <w:r>
        <w:t>ENV MAVEN_HOME /usr/local/maven3.6</w:t>
      </w:r>
    </w:p>
    <w:p w:rsidR="00CE61C1" w:rsidRDefault="00CE61C1" w:rsidP="00CE61C1">
      <w:r>
        <w:t>ENV JRE_HOME $JAVA_HOME/jre</w:t>
      </w:r>
    </w:p>
    <w:p w:rsidR="00CE61C1" w:rsidRDefault="00CE61C1" w:rsidP="00CE61C1">
      <w:r>
        <w:t>ENV CLASSPATH $JAVA_HOME/lib/:$JRE_HOME/lib/</w:t>
      </w:r>
    </w:p>
    <w:p w:rsidR="00CE61C1" w:rsidRDefault="00CE61C1" w:rsidP="00CE61C1">
      <w:r>
        <w:t>ENV PATH $PATH:$JAVA_HOME/bin:${MAVEN_HOME}/bin</w:t>
      </w:r>
    </w:p>
    <w:p w:rsidR="00CE61C1" w:rsidRPr="00CE61C1" w:rsidRDefault="00CE61C1" w:rsidP="00CE61C1">
      <w:r>
        <w:rPr>
          <w:rFonts w:hint="eastAsia"/>
        </w:rPr>
        <w:t>构建好的镜像是</w:t>
      </w:r>
      <w:r w:rsidRPr="00CE61C1">
        <w:t>tuwei1314/jdk1.8-maven3.6:v1</w:t>
      </w:r>
    </w:p>
    <w:p w:rsidR="00F31BD2" w:rsidRPr="00F31BD2" w:rsidRDefault="00F31BD2" w:rsidP="00F31BD2">
      <w:pPr>
        <w:pStyle w:val="1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集群</w:t>
      </w:r>
    </w:p>
    <w:sectPr w:rsidR="00F31BD2" w:rsidRPr="00F31B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tka Small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CD73D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5F452D96"/>
    <w:multiLevelType w:val="multilevel"/>
    <w:tmpl w:val="458ED4C2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>
    <w:nsid w:val="6A1911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ttachedTemplate r:id="rId1"/>
  <w:defaultTabStop w:val="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130"/>
    <w:rsid w:val="00036E3B"/>
    <w:rsid w:val="000E39DE"/>
    <w:rsid w:val="0013271B"/>
    <w:rsid w:val="001D71FA"/>
    <w:rsid w:val="001E2B56"/>
    <w:rsid w:val="00221BEA"/>
    <w:rsid w:val="00234E0B"/>
    <w:rsid w:val="002B572E"/>
    <w:rsid w:val="002E789A"/>
    <w:rsid w:val="00306FD3"/>
    <w:rsid w:val="003345A9"/>
    <w:rsid w:val="00340156"/>
    <w:rsid w:val="00360865"/>
    <w:rsid w:val="00367671"/>
    <w:rsid w:val="00375FA6"/>
    <w:rsid w:val="0038196C"/>
    <w:rsid w:val="003949AA"/>
    <w:rsid w:val="003A6805"/>
    <w:rsid w:val="003B1A58"/>
    <w:rsid w:val="003E616F"/>
    <w:rsid w:val="004F5BFB"/>
    <w:rsid w:val="00541720"/>
    <w:rsid w:val="00543A45"/>
    <w:rsid w:val="00552D9C"/>
    <w:rsid w:val="00561534"/>
    <w:rsid w:val="005A3750"/>
    <w:rsid w:val="00630079"/>
    <w:rsid w:val="00640577"/>
    <w:rsid w:val="0065225D"/>
    <w:rsid w:val="0066006A"/>
    <w:rsid w:val="006B374E"/>
    <w:rsid w:val="00776E97"/>
    <w:rsid w:val="007C4EB7"/>
    <w:rsid w:val="00801825"/>
    <w:rsid w:val="00A06130"/>
    <w:rsid w:val="00A45E30"/>
    <w:rsid w:val="00A6532F"/>
    <w:rsid w:val="00AA603F"/>
    <w:rsid w:val="00B16280"/>
    <w:rsid w:val="00B400DD"/>
    <w:rsid w:val="00B809A3"/>
    <w:rsid w:val="00C077C9"/>
    <w:rsid w:val="00C4077A"/>
    <w:rsid w:val="00CB7D93"/>
    <w:rsid w:val="00CD1A66"/>
    <w:rsid w:val="00CE61C1"/>
    <w:rsid w:val="00D05F03"/>
    <w:rsid w:val="00D75231"/>
    <w:rsid w:val="00DA5F8A"/>
    <w:rsid w:val="00E1461A"/>
    <w:rsid w:val="00E333EF"/>
    <w:rsid w:val="00E54597"/>
    <w:rsid w:val="00ED571A"/>
    <w:rsid w:val="00EF4662"/>
    <w:rsid w:val="00F31BD2"/>
    <w:rsid w:val="00F3207E"/>
    <w:rsid w:val="00F67C92"/>
    <w:rsid w:val="00FF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Sitka Small" w:eastAsiaTheme="minorEastAsia" w:hAnsi="Sitka Small" w:cstheme="minorBidi"/>
        <w:kern w:val="2"/>
        <w:sz w:val="21"/>
        <w:szCs w:val="21"/>
        <w:lang w:val="en-US" w:eastAsia="zh-CN" w:bidi="ar-SA"/>
      </w:rPr>
    </w:rPrDefault>
    <w:pPrDefault>
      <w:pPr>
        <w:spacing w:line="360" w:lineRule="auto"/>
        <w:ind w:firstLine="4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0577"/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640577"/>
    <w:pPr>
      <w:keepNext/>
      <w:keepLines/>
      <w:numPr>
        <w:numId w:val="3"/>
      </w:numPr>
      <w:spacing w:before="100" w:after="10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0577"/>
    <w:pPr>
      <w:keepNext/>
      <w:keepLines/>
      <w:numPr>
        <w:ilvl w:val="1"/>
        <w:numId w:val="3"/>
      </w:numPr>
      <w:spacing w:before="100" w:after="1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7D93"/>
    <w:pPr>
      <w:keepNext/>
      <w:keepLines/>
      <w:numPr>
        <w:ilvl w:val="2"/>
        <w:numId w:val="3"/>
      </w:numPr>
      <w:tabs>
        <w:tab w:val="left" w:pos="480"/>
      </w:tabs>
      <w:spacing w:before="100" w:after="10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40577"/>
    <w:pPr>
      <w:keepNext/>
      <w:keepLines/>
      <w:numPr>
        <w:ilvl w:val="3"/>
        <w:numId w:val="3"/>
      </w:numPr>
      <w:spacing w:before="100" w:after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40577"/>
    <w:rPr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2E789A"/>
    <w:pPr>
      <w:ind w:firstLineChars="200" w:firstLine="200"/>
    </w:pPr>
  </w:style>
  <w:style w:type="character" w:customStyle="1" w:styleId="2Char">
    <w:name w:val="标题 2 Char"/>
    <w:basedOn w:val="a0"/>
    <w:link w:val="2"/>
    <w:uiPriority w:val="9"/>
    <w:rsid w:val="006405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B7D93"/>
    <w:rPr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64057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Title"/>
    <w:basedOn w:val="a"/>
    <w:next w:val="a"/>
    <w:link w:val="Char"/>
    <w:uiPriority w:val="10"/>
    <w:qFormat/>
    <w:rsid w:val="00A0613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A06130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036E3B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036E3B"/>
    <w:rPr>
      <w:sz w:val="18"/>
      <w:szCs w:val="18"/>
    </w:rPr>
  </w:style>
  <w:style w:type="character" w:styleId="a6">
    <w:name w:val="Hyperlink"/>
    <w:basedOn w:val="a0"/>
    <w:uiPriority w:val="99"/>
    <w:unhideWhenUsed/>
    <w:rsid w:val="00B809A3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4F5BFB"/>
    <w:pPr>
      <w:spacing w:before="100" w:beforeAutospacing="1" w:after="100" w:afterAutospacing="1" w:line="240" w:lineRule="auto"/>
      <w:ind w:firstLine="0"/>
    </w:pPr>
    <w:rPr>
      <w:rFonts w:ascii="宋体" w:eastAsia="宋体" w:hAnsi="宋体" w:cs="宋体"/>
      <w:kern w:val="0"/>
      <w:szCs w:val="24"/>
    </w:rPr>
  </w:style>
  <w:style w:type="character" w:customStyle="1" w:styleId="stylesbold32xmu">
    <w:name w:val="styles__bold___32xmu"/>
    <w:basedOn w:val="a0"/>
    <w:rsid w:val="004F5BF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Sitka Small" w:eastAsiaTheme="minorEastAsia" w:hAnsi="Sitka Small" w:cstheme="minorBidi"/>
        <w:kern w:val="2"/>
        <w:sz w:val="21"/>
        <w:szCs w:val="21"/>
        <w:lang w:val="en-US" w:eastAsia="zh-CN" w:bidi="ar-SA"/>
      </w:rPr>
    </w:rPrDefault>
    <w:pPrDefault>
      <w:pPr>
        <w:spacing w:line="360" w:lineRule="auto"/>
        <w:ind w:firstLine="4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0577"/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640577"/>
    <w:pPr>
      <w:keepNext/>
      <w:keepLines/>
      <w:numPr>
        <w:numId w:val="3"/>
      </w:numPr>
      <w:spacing w:before="100" w:after="10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0577"/>
    <w:pPr>
      <w:keepNext/>
      <w:keepLines/>
      <w:numPr>
        <w:ilvl w:val="1"/>
        <w:numId w:val="3"/>
      </w:numPr>
      <w:spacing w:before="100" w:after="1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7D93"/>
    <w:pPr>
      <w:keepNext/>
      <w:keepLines/>
      <w:numPr>
        <w:ilvl w:val="2"/>
        <w:numId w:val="3"/>
      </w:numPr>
      <w:tabs>
        <w:tab w:val="left" w:pos="480"/>
      </w:tabs>
      <w:spacing w:before="100" w:after="10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40577"/>
    <w:pPr>
      <w:keepNext/>
      <w:keepLines/>
      <w:numPr>
        <w:ilvl w:val="3"/>
        <w:numId w:val="3"/>
      </w:numPr>
      <w:spacing w:before="100" w:after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40577"/>
    <w:rPr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2E789A"/>
    <w:pPr>
      <w:ind w:firstLineChars="200" w:firstLine="200"/>
    </w:pPr>
  </w:style>
  <w:style w:type="character" w:customStyle="1" w:styleId="2Char">
    <w:name w:val="标题 2 Char"/>
    <w:basedOn w:val="a0"/>
    <w:link w:val="2"/>
    <w:uiPriority w:val="9"/>
    <w:rsid w:val="006405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B7D93"/>
    <w:rPr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64057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Title"/>
    <w:basedOn w:val="a"/>
    <w:next w:val="a"/>
    <w:link w:val="Char"/>
    <w:uiPriority w:val="10"/>
    <w:qFormat/>
    <w:rsid w:val="00A0613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A06130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036E3B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036E3B"/>
    <w:rPr>
      <w:sz w:val="18"/>
      <w:szCs w:val="18"/>
    </w:rPr>
  </w:style>
  <w:style w:type="character" w:styleId="a6">
    <w:name w:val="Hyperlink"/>
    <w:basedOn w:val="a0"/>
    <w:uiPriority w:val="99"/>
    <w:unhideWhenUsed/>
    <w:rsid w:val="00B809A3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4F5BFB"/>
    <w:pPr>
      <w:spacing w:before="100" w:beforeAutospacing="1" w:after="100" w:afterAutospacing="1" w:line="240" w:lineRule="auto"/>
      <w:ind w:firstLine="0"/>
    </w:pPr>
    <w:rPr>
      <w:rFonts w:ascii="宋体" w:eastAsia="宋体" w:hAnsi="宋体" w:cs="宋体"/>
      <w:kern w:val="0"/>
      <w:szCs w:val="24"/>
    </w:rPr>
  </w:style>
  <w:style w:type="character" w:customStyle="1" w:styleId="stylesbold32xmu">
    <w:name w:val="styles__bold___32xmu"/>
    <w:basedOn w:val="a0"/>
    <w:rsid w:val="004F5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06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oleObject" Target="embeddings/oleObject4.bin"/><Relationship Id="rId39" Type="http://schemas.openxmlformats.org/officeDocument/2006/relationships/oleObject" Target="embeddings/oleObject8.bin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oleObject" Target="embeddings/oleObject9.bin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5.emf"/><Relationship Id="rId11" Type="http://schemas.openxmlformats.org/officeDocument/2006/relationships/hyperlink" Target="https://dlcdn.apache.org/tomcat/tomcat-8/v$%7BVERSION%7D/bin/apache-tomcat-$%7BVERSION%7D.tar.gz" TargetMode="External"/><Relationship Id="rId24" Type="http://schemas.openxmlformats.org/officeDocument/2006/relationships/image" Target="media/image12.png"/><Relationship Id="rId32" Type="http://schemas.openxmlformats.org/officeDocument/2006/relationships/oleObject" Target="embeddings/oleObject7.bin"/><Relationship Id="rId37" Type="http://schemas.openxmlformats.org/officeDocument/2006/relationships/image" Target="media/image21.png"/><Relationship Id="rId40" Type="http://schemas.openxmlformats.org/officeDocument/2006/relationships/hyperlink" Target="http://192.168.10.12:30031/" TargetMode="External"/><Relationship Id="rId45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png"/><Relationship Id="rId28" Type="http://schemas.openxmlformats.org/officeDocument/2006/relationships/oleObject" Target="embeddings/oleObject5.bin"/><Relationship Id="rId36" Type="http://schemas.openxmlformats.org/officeDocument/2006/relationships/image" Target="media/image20.png"/><Relationship Id="rId49" Type="http://schemas.openxmlformats.org/officeDocument/2006/relationships/image" Target="media/image31.emf"/><Relationship Id="rId10" Type="http://schemas.openxmlformats.org/officeDocument/2006/relationships/hyperlink" Target="https://blog.51cto.com/tuwei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emf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4.emf"/><Relationship Id="rId30" Type="http://schemas.openxmlformats.org/officeDocument/2006/relationships/oleObject" Target="embeddings/oleObject6.bin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hyperlink" Target="https://harbor.test.com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25" Type="http://schemas.openxmlformats.org/officeDocument/2006/relationships/image" Target="media/image13.emf"/><Relationship Id="rId33" Type="http://schemas.openxmlformats.org/officeDocument/2006/relationships/image" Target="media/image17.png"/><Relationship Id="rId38" Type="http://schemas.openxmlformats.org/officeDocument/2006/relationships/image" Target="media/image22.emf"/><Relationship Id="rId46" Type="http://schemas.openxmlformats.org/officeDocument/2006/relationships/image" Target="media/image28.png"/><Relationship Id="rId20" Type="http://schemas.openxmlformats.org/officeDocument/2006/relationships/image" Target="media/image8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0334;&#24230;&#32593;&#30424;\&#22810;&#32423;&#26679;&#24335;&#32534;&#21495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9E457F-D0D0-4E3E-A595-43C9E1625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多级样式编号模板.dotx</Template>
  <TotalTime>1425</TotalTime>
  <Pages>26</Pages>
  <Words>1914</Words>
  <Characters>10914</Characters>
  <Application>Microsoft Office Word</Application>
  <DocSecurity>0</DocSecurity>
  <Lines>90</Lines>
  <Paragraphs>25</Paragraphs>
  <ScaleCrop>false</ScaleCrop>
  <Company>IT</Company>
  <LinksUpToDate>false</LinksUpToDate>
  <CharactersWithSpaces>12803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1530213847@qq.com</dc:creator>
  <cp:lastModifiedBy>1530213847@qq.com</cp:lastModifiedBy>
  <cp:revision>84</cp:revision>
  <dcterms:created xsi:type="dcterms:W3CDTF">2022-01-31T06:56:00Z</dcterms:created>
  <dcterms:modified xsi:type="dcterms:W3CDTF">2022-02-16T13:38:00Z</dcterms:modified>
</cp:coreProperties>
</file>